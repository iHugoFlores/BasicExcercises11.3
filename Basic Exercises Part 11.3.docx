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B5B08" w14:textId="0EE251C7" w:rsidR="009E1926" w:rsidRDefault="003169D9" w:rsidP="00C44534">
      <w:pPr>
        <w:pStyle w:val="Heading1"/>
      </w:pPr>
      <w:r>
        <w:t>Basic</w:t>
      </w:r>
      <w:r w:rsidR="00A71B21">
        <w:t xml:space="preserve"> </w:t>
      </w:r>
      <w:r>
        <w:t>Exercises</w:t>
      </w:r>
      <w:r w:rsidR="00A71B21">
        <w:t xml:space="preserve"> </w:t>
      </w:r>
      <w:r>
        <w:t>Part</w:t>
      </w:r>
      <w:r w:rsidR="00A71B21">
        <w:t xml:space="preserve"> </w:t>
      </w:r>
      <w:r w:rsidR="0012723D">
        <w:t>1</w:t>
      </w:r>
      <w:r w:rsidR="007817C7">
        <w:t>1.</w:t>
      </w:r>
      <w:r w:rsidR="002C1071">
        <w:t>3</w:t>
      </w:r>
      <w:r w:rsidR="00A71B21">
        <w:t xml:space="preserve"> </w:t>
      </w:r>
      <w:r w:rsidR="002C1071">
        <w:t>Local</w:t>
      </w:r>
      <w:r w:rsidR="00A71B21">
        <w:t xml:space="preserve"> </w:t>
      </w:r>
      <w:r w:rsidR="002C1071">
        <w:t>Authentication</w:t>
      </w:r>
    </w:p>
    <w:p w14:paraId="42E2134C" w14:textId="00C77F7D" w:rsidR="00A12A0C" w:rsidRDefault="002C1071" w:rsidP="003C61FA">
      <w:pPr>
        <w:pStyle w:val="Heading2"/>
        <w:jc w:val="center"/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</w:rPr>
      </w:pPr>
      <w:bookmarkStart w:id="0" w:name="OLE_LINK16"/>
      <w:bookmarkStart w:id="1" w:name="OLE_LINK17"/>
      <w:r>
        <w:rPr>
          <w:rFonts w:ascii="Arial" w:hAnsi="Arial" w:cs="Arial"/>
          <w:sz w:val="36"/>
          <w:szCs w:val="36"/>
        </w:rPr>
        <w:t>Touch</w:t>
      </w:r>
      <w:r w:rsidR="00A71B21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ID</w:t>
      </w:r>
    </w:p>
    <w:p w14:paraId="17A0E262" w14:textId="77777777" w:rsidR="00A12A0C" w:rsidRDefault="00A12A0C" w:rsidP="003C61FA">
      <w:pPr>
        <w:pStyle w:val="ListBullet"/>
        <w:numPr>
          <w:ilvl w:val="0"/>
          <w:numId w:val="0"/>
        </w:numPr>
      </w:pPr>
    </w:p>
    <w:p w14:paraId="775712B2" w14:textId="326B956C" w:rsidR="002C1071" w:rsidRDefault="002C1071" w:rsidP="00184027">
      <w:pPr>
        <w:pStyle w:val="ListBullet"/>
        <w:jc w:val="both"/>
        <w:rPr>
          <w:rFonts w:ascii="Arial" w:hAnsi="Arial" w:cs="Arial"/>
          <w:sz w:val="22"/>
          <w:szCs w:val="22"/>
        </w:rPr>
      </w:pPr>
      <w:r w:rsidRPr="002C1071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biometric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authentication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technology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that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Apple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introduced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iOS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7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iPhone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5s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allow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unlock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their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devices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make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purchases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App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Sto</w:t>
      </w:r>
      <w:r w:rsidR="00184027">
        <w:rPr>
          <w:rFonts w:ascii="Arial" w:hAnsi="Arial" w:cs="Arial"/>
          <w:sz w:val="22"/>
          <w:szCs w:val="22"/>
        </w:rPr>
        <w:t>r</w:t>
      </w:r>
      <w:r>
        <w:rPr>
          <w:rFonts w:ascii="Arial" w:hAnsi="Arial" w:cs="Arial"/>
          <w:sz w:val="22"/>
          <w:szCs w:val="22"/>
        </w:rPr>
        <w:t>e.</w:t>
      </w:r>
    </w:p>
    <w:p w14:paraId="59EA1978" w14:textId="7CCDE4FA" w:rsidR="002C1071" w:rsidRDefault="0050771F" w:rsidP="00184027">
      <w:pPr>
        <w:pStyle w:val="ListBulle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Since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iOS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8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things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have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changed,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has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being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authentication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mechanism.</w:t>
      </w:r>
    </w:p>
    <w:p w14:paraId="4AA8B715" w14:textId="51B38800" w:rsidR="0050771F" w:rsidRDefault="00184027" w:rsidP="00184027">
      <w:pPr>
        <w:pStyle w:val="ListBulle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usage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based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framework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named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Local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Authentication.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provides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default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view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that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prompts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place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finger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iPhone’s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button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scanning.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If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that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fails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don’t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want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it,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framework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allos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developers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provide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their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own,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custom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made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view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can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enter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credentials,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provide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that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way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alternative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accessing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application.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framework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also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allows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developers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custom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string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literal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describing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reason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asking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authentication.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Besides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that,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supports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variety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errors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types,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where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each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one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represents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fail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reason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gives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option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take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proper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action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each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case.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error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types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are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implemented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enum.</w:t>
      </w:r>
    </w:p>
    <w:p w14:paraId="45A7EA6D" w14:textId="6C8DAB53" w:rsidR="0025360B" w:rsidRPr="002506A2" w:rsidRDefault="0025360B" w:rsidP="00E667F0">
      <w:pPr>
        <w:pStyle w:val="ListBullet"/>
        <w:numPr>
          <w:ilvl w:val="0"/>
          <w:numId w:val="0"/>
        </w:numPr>
        <w:ind w:left="432"/>
        <w:rPr>
          <w:rFonts w:ascii="Arial" w:hAnsi="Arial" w:cs="Arial"/>
          <w:sz w:val="22"/>
          <w:szCs w:val="22"/>
        </w:rPr>
      </w:pPr>
    </w:p>
    <w:p w14:paraId="3474475D" w14:textId="60C3D7E9" w:rsidR="002506A2" w:rsidRDefault="002506A2" w:rsidP="002506A2">
      <w:pPr>
        <w:pStyle w:val="ListBullet"/>
        <w:numPr>
          <w:ilvl w:val="0"/>
          <w:numId w:val="0"/>
        </w:numPr>
        <w:ind w:left="432" w:hanging="432"/>
        <w:rPr>
          <w:rFonts w:ascii="Arial" w:hAnsi="Arial" w:cs="Arial"/>
          <w:sz w:val="22"/>
          <w:szCs w:val="22"/>
        </w:rPr>
      </w:pPr>
    </w:p>
    <w:p w14:paraId="3B2D116E" w14:textId="7C8BD650" w:rsidR="002506A2" w:rsidRPr="00C44534" w:rsidRDefault="002506A2" w:rsidP="002506A2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1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B1572">
        <w:rPr>
          <w:rStyle w:val="Strong"/>
          <w:rFonts w:ascii="Consolas" w:hAnsi="Consolas" w:cs="Consolas"/>
          <w:color w:val="282828"/>
          <w:sz w:val="24"/>
        </w:rPr>
        <w:t>Support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B1572">
        <w:rPr>
          <w:rStyle w:val="Strong"/>
          <w:rFonts w:ascii="Consolas" w:hAnsi="Consolas" w:cs="Consolas"/>
          <w:color w:val="282828"/>
          <w:sz w:val="24"/>
        </w:rPr>
        <w:t>biometric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0B1572">
        <w:rPr>
          <w:rStyle w:val="Strong"/>
          <w:rFonts w:ascii="Consolas" w:hAnsi="Consolas" w:cs="Consolas"/>
          <w:color w:val="282828"/>
          <w:sz w:val="24"/>
        </w:rPr>
        <w:t>authentication</w:t>
      </w:r>
    </w:p>
    <w:p w14:paraId="4131DDC4" w14:textId="0623DE9C" w:rsidR="000B1572" w:rsidRDefault="000B1572" w:rsidP="000B1572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Import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the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LocalAuthentication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framework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to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the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app.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</w:p>
    <w:p w14:paraId="2D7B32C8" w14:textId="298C0E8E" w:rsidR="000B1572" w:rsidRPr="000B1572" w:rsidRDefault="000B1572" w:rsidP="000B1572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  <w:r w:rsidRPr="000B1572">
        <w:rPr>
          <w:rFonts w:ascii="Arial" w:hAnsi="Arial" w:cs="Arial"/>
          <w:color w:val="14171A"/>
          <w:sz w:val="22"/>
          <w:szCs w:val="22"/>
        </w:rPr>
        <w:t>Go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to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Project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Settings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&gt;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General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a</w:t>
      </w:r>
      <w:r w:rsidRPr="000B1572">
        <w:rPr>
          <w:rFonts w:ascii="Arial" w:hAnsi="Arial" w:cs="Arial"/>
          <w:color w:val="14171A"/>
          <w:sz w:val="22"/>
          <w:szCs w:val="22"/>
        </w:rPr>
        <w:t>nd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scroll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down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to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the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Linked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Frameworks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and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Libraries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section.</w:t>
      </w:r>
    </w:p>
    <w:p w14:paraId="191DFAA2" w14:textId="6A57FB38" w:rsidR="000B1572" w:rsidRDefault="000B1572" w:rsidP="00E00A8E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</w:p>
    <w:p w14:paraId="6903F011" w14:textId="1E05D5E2" w:rsidR="000B1572" w:rsidRDefault="000B1572" w:rsidP="000B1572">
      <w:pPr>
        <w:pStyle w:val="ListBullet"/>
        <w:numPr>
          <w:ilvl w:val="0"/>
          <w:numId w:val="0"/>
        </w:numPr>
        <w:jc w:val="center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noProof/>
          <w:color w:val="14171A"/>
          <w:sz w:val="22"/>
          <w:szCs w:val="22"/>
        </w:rPr>
        <w:drawing>
          <wp:inline distT="0" distB="0" distL="0" distR="0" wp14:anchorId="60EAF520" wp14:editId="33301AD7">
            <wp:extent cx="5943600" cy="22510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1 at 7.27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487" w14:textId="77777777" w:rsidR="000B1572" w:rsidRDefault="000B1572" w:rsidP="00E00A8E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</w:p>
    <w:p w14:paraId="4C21B767" w14:textId="7B6F2BBE" w:rsidR="000B1572" w:rsidRDefault="000B1572" w:rsidP="00E00A8E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  <w:r w:rsidRPr="000B1572">
        <w:rPr>
          <w:rFonts w:ascii="Arial" w:hAnsi="Arial" w:cs="Arial"/>
          <w:color w:val="14171A"/>
          <w:sz w:val="22"/>
          <w:szCs w:val="22"/>
        </w:rPr>
        <w:lastRenderedPageBreak/>
        <w:t>Click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on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the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+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sign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and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Fonts w:ascii="Arial" w:hAnsi="Arial" w:cs="Arial"/>
          <w:color w:val="14171A"/>
          <w:sz w:val="22"/>
          <w:szCs w:val="22"/>
        </w:rPr>
        <w:t>add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 w:rsidRPr="000B1572">
        <w:rPr>
          <w:rStyle w:val="HTMLCode"/>
          <w:rFonts w:ascii="Arial" w:eastAsiaTheme="minorHAnsi" w:hAnsi="Arial" w:cs="Arial"/>
          <w:color w:val="C7254E"/>
          <w:sz w:val="22"/>
          <w:szCs w:val="22"/>
          <w:shd w:val="clear" w:color="auto" w:fill="F9F2F4"/>
          <w:lang w:eastAsia="en-US"/>
        </w:rPr>
        <w:t>LocalAuthentication.framework</w:t>
      </w:r>
      <w:r>
        <w:rPr>
          <w:rStyle w:val="HTMLCode"/>
          <w:rFonts w:ascii="Arial" w:eastAsiaTheme="minorHAnsi" w:hAnsi="Arial" w:cs="Arial"/>
          <w:color w:val="C7254E"/>
          <w:sz w:val="22"/>
          <w:szCs w:val="22"/>
          <w:shd w:val="clear" w:color="auto" w:fill="F9F2F4"/>
          <w:lang w:eastAsia="en-US"/>
        </w:rPr>
        <w:t>.</w:t>
      </w:r>
    </w:p>
    <w:p w14:paraId="5D256E5C" w14:textId="33519971" w:rsidR="000B1572" w:rsidRDefault="000B1572" w:rsidP="00E00A8E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</w:p>
    <w:p w14:paraId="5C785100" w14:textId="2AD119B9" w:rsidR="000B1572" w:rsidRDefault="00446088" w:rsidP="00446088">
      <w:pPr>
        <w:pStyle w:val="ListBullet"/>
        <w:numPr>
          <w:ilvl w:val="0"/>
          <w:numId w:val="0"/>
        </w:numPr>
        <w:jc w:val="center"/>
        <w:rPr>
          <w:rFonts w:ascii="Arial" w:hAnsi="Arial" w:cs="Arial"/>
          <w:color w:val="14171A"/>
          <w:sz w:val="22"/>
          <w:szCs w:val="22"/>
        </w:rPr>
      </w:pPr>
      <w:r w:rsidRPr="00446088">
        <w:rPr>
          <w:rFonts w:ascii="Arial" w:hAnsi="Arial" w:cs="Arial"/>
          <w:color w:val="14171A"/>
          <w:sz w:val="22"/>
          <w:szCs w:val="22"/>
        </w:rPr>
        <w:drawing>
          <wp:inline distT="0" distB="0" distL="0" distR="0" wp14:anchorId="32D490D2" wp14:editId="685E262D">
            <wp:extent cx="3115433" cy="3587001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53" cy="36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3B2" w14:textId="77777777" w:rsidR="000B1572" w:rsidRPr="00823A2D" w:rsidRDefault="000B1572" w:rsidP="00823A2D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14171A"/>
          <w:sz w:val="22"/>
          <w:szCs w:val="22"/>
        </w:rPr>
      </w:pPr>
    </w:p>
    <w:p w14:paraId="6A507898" w14:textId="24B1559E" w:rsidR="00823A2D" w:rsidRDefault="00823A2D" w:rsidP="00823A2D">
      <w:pPr>
        <w:jc w:val="both"/>
        <w:rPr>
          <w:rFonts w:ascii="Arial" w:hAnsi="Arial" w:cs="Arial"/>
          <w:sz w:val="22"/>
          <w:szCs w:val="22"/>
        </w:rPr>
      </w:pPr>
      <w:r w:rsidRPr="00823A2D">
        <w:rPr>
          <w:rFonts w:ascii="Arial" w:hAnsi="Arial" w:cs="Arial"/>
          <w:b/>
          <w:bCs/>
          <w:spacing w:val="-1"/>
          <w:sz w:val="22"/>
          <w:szCs w:val="22"/>
        </w:rPr>
        <w:t>Whenever</w:t>
      </w:r>
      <w:r w:rsidR="00A71B21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Pr="00823A2D">
        <w:rPr>
          <w:rFonts w:ascii="Arial" w:hAnsi="Arial" w:cs="Arial"/>
          <w:b/>
          <w:bCs/>
          <w:spacing w:val="-1"/>
          <w:sz w:val="22"/>
          <w:szCs w:val="22"/>
        </w:rPr>
        <w:t>possible,</w:t>
      </w:r>
      <w:r w:rsidR="00A71B21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Pr="00823A2D">
        <w:rPr>
          <w:rFonts w:ascii="Arial" w:hAnsi="Arial" w:cs="Arial"/>
          <w:b/>
          <w:bCs/>
          <w:spacing w:val="-1"/>
          <w:sz w:val="22"/>
          <w:szCs w:val="22"/>
        </w:rPr>
        <w:t>support</w:t>
      </w:r>
      <w:r w:rsidR="00A71B21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Pr="00823A2D">
        <w:rPr>
          <w:rFonts w:ascii="Arial" w:hAnsi="Arial" w:cs="Arial"/>
          <w:b/>
          <w:bCs/>
          <w:spacing w:val="-1"/>
          <w:sz w:val="22"/>
          <w:szCs w:val="22"/>
        </w:rPr>
        <w:t>biometric</w:t>
      </w:r>
      <w:r w:rsidR="00A71B21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Pr="00823A2D">
        <w:rPr>
          <w:rFonts w:ascii="Arial" w:hAnsi="Arial" w:cs="Arial"/>
          <w:b/>
          <w:bCs/>
          <w:spacing w:val="-1"/>
          <w:sz w:val="22"/>
          <w:szCs w:val="22"/>
        </w:rPr>
        <w:t>authentication.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Face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and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Touch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are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secure,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familiar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methods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that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people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trust.</w:t>
      </w:r>
    </w:p>
    <w:p w14:paraId="2D3668E5" w14:textId="77777777" w:rsidR="00823A2D" w:rsidRDefault="00823A2D" w:rsidP="00823A2D">
      <w:pPr>
        <w:jc w:val="both"/>
        <w:rPr>
          <w:rFonts w:ascii="Arial" w:hAnsi="Arial" w:cs="Arial"/>
          <w:sz w:val="22"/>
          <w:szCs w:val="22"/>
        </w:rPr>
      </w:pPr>
    </w:p>
    <w:p w14:paraId="1E350E57" w14:textId="73714823" w:rsidR="00823A2D" w:rsidRPr="00C44534" w:rsidRDefault="00823A2D" w:rsidP="00823A2D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2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How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to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use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TouchID</w:t>
      </w:r>
    </w:p>
    <w:p w14:paraId="7C9F57F4" w14:textId="3034BC46" w:rsidR="00823A2D" w:rsidRPr="00823A2D" w:rsidRDefault="00823A2D" w:rsidP="00823A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C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reate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LAContext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object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,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which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will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provide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UI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for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evaluating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policies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and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access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controls,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managing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credentials,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and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invalidating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contexts.</w:t>
      </w:r>
    </w:p>
    <w:p w14:paraId="22B773E3" w14:textId="07FE2BB2" w:rsidR="00E00A8E" w:rsidRDefault="00E00A8E" w:rsidP="002506A2">
      <w:pPr>
        <w:pStyle w:val="ListBullet"/>
        <w:numPr>
          <w:ilvl w:val="0"/>
          <w:numId w:val="0"/>
        </w:numPr>
        <w:ind w:left="432" w:hanging="432"/>
        <w:rPr>
          <w:rFonts w:ascii="Arial" w:hAnsi="Arial" w:cs="Arial"/>
          <w:color w:val="14171A"/>
          <w:sz w:val="22"/>
          <w:szCs w:val="22"/>
        </w:rPr>
      </w:pPr>
    </w:p>
    <w:p w14:paraId="01B77189" w14:textId="7FBCBE85" w:rsidR="00823A2D" w:rsidRPr="00823A2D" w:rsidRDefault="00823A2D" w:rsidP="00823A2D">
      <w:pPr>
        <w:jc w:val="both"/>
        <w:rPr>
          <w:rFonts w:ascii="Arial" w:hAnsi="Arial" w:cs="Arial"/>
          <w:sz w:val="22"/>
          <w:szCs w:val="22"/>
        </w:rPr>
      </w:pP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Don’t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forget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add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Style w:val="apple-converted-space"/>
          <w:rFonts w:ascii="Arial" w:eastAsiaTheme="majorEastAsia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#available(iOS</w:t>
      </w:r>
      <w:r w:rsidR="00A71B21">
        <w:rPr>
          <w:rStyle w:val="Strong"/>
          <w:rFonts w:ascii="Arial" w:hAnsi="Arial" w:cs="Arial"/>
          <w:spacing w:val="-1"/>
          <w:sz w:val="22"/>
          <w:szCs w:val="22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8.0,</w:t>
      </w:r>
      <w:r w:rsidR="00A71B21">
        <w:rPr>
          <w:rStyle w:val="Strong"/>
          <w:rFonts w:ascii="Arial" w:hAnsi="Arial" w:cs="Arial"/>
          <w:spacing w:val="-1"/>
          <w:sz w:val="22"/>
          <w:szCs w:val="22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macOS</w:t>
      </w:r>
      <w:r w:rsidR="00A71B21">
        <w:rPr>
          <w:rStyle w:val="Strong"/>
          <w:rFonts w:ascii="Arial" w:hAnsi="Arial" w:cs="Arial"/>
          <w:spacing w:val="-1"/>
          <w:sz w:val="22"/>
          <w:szCs w:val="22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10.12.1,</w:t>
      </w:r>
      <w:r w:rsidR="00A71B21">
        <w:rPr>
          <w:rStyle w:val="Strong"/>
          <w:rFonts w:ascii="Arial" w:hAnsi="Arial" w:cs="Arial"/>
          <w:spacing w:val="-1"/>
          <w:sz w:val="22"/>
          <w:szCs w:val="22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*)</w:t>
      </w:r>
      <w:r w:rsidR="00A71B21">
        <w:rPr>
          <w:rStyle w:val="apple-converted-space"/>
          <w:rFonts w:ascii="Arial" w:eastAsiaTheme="majorEastAsia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before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adding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any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code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for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TouchID/FaceID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authentication.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They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are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not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supported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below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iOS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8.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After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adding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case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have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check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whether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particular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policy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can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be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evaluated,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here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its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device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with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bio-metrics.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When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that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block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complete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we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can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run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Style w:val="apple-converted-space"/>
          <w:rFonts w:ascii="Arial" w:eastAsiaTheme="majorEastAsia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evaluatePolicy</w:t>
      </w:r>
      <w:r w:rsidR="00A71B21">
        <w:rPr>
          <w:rStyle w:val="apple-converted-space"/>
          <w:rFonts w:ascii="Arial" w:eastAsiaTheme="majorEastAsia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get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user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authentication/consent.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Once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user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go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ahead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and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modify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UI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or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do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your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action.</w:t>
      </w:r>
    </w:p>
    <w:p w14:paraId="7D763CDA" w14:textId="758B4971" w:rsidR="00AD5315" w:rsidRDefault="00AD5315" w:rsidP="00AD5315">
      <w:pPr>
        <w:pStyle w:val="ListBullet"/>
        <w:numPr>
          <w:ilvl w:val="0"/>
          <w:numId w:val="0"/>
        </w:numPr>
        <w:rPr>
          <w:rFonts w:ascii="Arial" w:hAnsi="Arial" w:cs="Arial"/>
          <w:color w:val="14171A"/>
          <w:sz w:val="22"/>
          <w:szCs w:val="22"/>
        </w:rPr>
      </w:pPr>
    </w:p>
    <w:p w14:paraId="0619012E" w14:textId="5FC7A66E" w:rsidR="00823A2D" w:rsidRPr="00823A2D" w:rsidRDefault="00823A2D" w:rsidP="00823A2D">
      <w:pPr>
        <w:jc w:val="both"/>
        <w:rPr>
          <w:rFonts w:ascii="Arial" w:hAnsi="Arial" w:cs="Arial"/>
          <w:sz w:val="22"/>
          <w:szCs w:val="22"/>
        </w:rPr>
      </w:pP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fter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successful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authentication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time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update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UI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part,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remember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always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use</w:t>
      </w:r>
      <w:r w:rsidR="00A71B21">
        <w:rPr>
          <w:rStyle w:val="apple-converted-space"/>
          <w:rFonts w:ascii="Arial" w:eastAsiaTheme="majorEastAsia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Style w:val="Strong"/>
          <w:rFonts w:ascii="Arial" w:hAnsi="Arial" w:cs="Arial"/>
          <w:spacing w:val="-1"/>
          <w:sz w:val="22"/>
          <w:szCs w:val="22"/>
        </w:rPr>
        <w:t>DispatchQueue.main.async</w:t>
      </w:r>
      <w:r w:rsidR="00A71B21">
        <w:rPr>
          <w:rStyle w:val="apple-converted-space"/>
          <w:rFonts w:ascii="Arial" w:eastAsiaTheme="majorEastAsia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to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run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those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tasks.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The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UI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Changes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must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run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in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main</w:t>
      </w:r>
      <w:r w:rsidR="00A71B21">
        <w:rPr>
          <w:rFonts w:ascii="Arial" w:hAnsi="Arial" w:cs="Arial"/>
          <w:spacing w:val="-1"/>
          <w:sz w:val="22"/>
          <w:szCs w:val="22"/>
          <w:shd w:val="clear" w:color="auto" w:fill="FFFFFF"/>
        </w:rPr>
        <w:t xml:space="preserve"> </w:t>
      </w:r>
      <w:r w:rsidRPr="00823A2D">
        <w:rPr>
          <w:rFonts w:ascii="Arial" w:hAnsi="Arial" w:cs="Arial"/>
          <w:spacing w:val="-1"/>
          <w:sz w:val="22"/>
          <w:szCs w:val="22"/>
          <w:shd w:val="clear" w:color="auto" w:fill="FFFFFF"/>
        </w:rPr>
        <w:t>thread.</w:t>
      </w:r>
    </w:p>
    <w:p w14:paraId="7B8D687D" w14:textId="77777777" w:rsidR="00823A2D" w:rsidRDefault="00823A2D" w:rsidP="00AD5315">
      <w:pPr>
        <w:pStyle w:val="ListBullet"/>
        <w:numPr>
          <w:ilvl w:val="0"/>
          <w:numId w:val="0"/>
        </w:numPr>
        <w:rPr>
          <w:rFonts w:ascii="Arial" w:hAnsi="Arial" w:cs="Arial"/>
          <w:color w:val="14171A"/>
          <w:sz w:val="22"/>
          <w:szCs w:val="22"/>
        </w:rPr>
      </w:pPr>
    </w:p>
    <w:p w14:paraId="78B2B7CB" w14:textId="5B9884DF" w:rsidR="00E00A8E" w:rsidRDefault="00823A2D" w:rsidP="00AD5315">
      <w:pPr>
        <w:pStyle w:val="ListBullet"/>
        <w:numPr>
          <w:ilvl w:val="0"/>
          <w:numId w:val="0"/>
        </w:numPr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Add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the</w:t>
      </w:r>
      <w:r w:rsidR="00A71B21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following</w:t>
      </w:r>
    </w:p>
    <w:p w14:paraId="46F8B200" w14:textId="2BBA268E" w:rsidR="00AD5315" w:rsidRDefault="00AD5315" w:rsidP="007035D6">
      <w:pPr>
        <w:pStyle w:val="ListBullet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</w:p>
    <w:p w14:paraId="1F65E17E" w14:textId="22885254" w:rsidR="00CF3F4D" w:rsidRDefault="00CF3F4D" w:rsidP="007035D6">
      <w:pPr>
        <w:pStyle w:val="ListBullet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</w:p>
    <w:p w14:paraId="670F2C5E" w14:textId="5A6D07AD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lastRenderedPageBreak/>
        <w:t>import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UIKit</w:t>
      </w:r>
    </w:p>
    <w:p w14:paraId="4C2610A1" w14:textId="70949C8A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import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LocalAuthentication</w:t>
      </w:r>
    </w:p>
    <w:p w14:paraId="6B58BB57" w14:textId="77777777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4617E40D" w14:textId="1683D6FC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class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B4F79"/>
          <w:sz w:val="21"/>
          <w:szCs w:val="21"/>
          <w:lang w:eastAsia="ja-JP"/>
        </w:rPr>
        <w:t>ViewController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UIViewController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1D94B2D9" w14:textId="77777777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6C9DE66D" w14:textId="2F5872C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</w:p>
    <w:p w14:paraId="009DDB43" w14:textId="1EF84DE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override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func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viewDidLoad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42F14FF6" w14:textId="42D9AD8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super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viewDidLoad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()</w:t>
      </w:r>
    </w:p>
    <w:p w14:paraId="3E957A2B" w14:textId="2A4315CC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color w:val="326D74"/>
          <w:sz w:val="21"/>
          <w:szCs w:val="21"/>
          <w:lang w:eastAsia="ja-JP"/>
        </w:rPr>
        <w:t>authenticationWithTouchID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()</w:t>
      </w:r>
    </w:p>
    <w:p w14:paraId="58022421" w14:textId="624C67DE" w:rsidR="00CF3F4D" w:rsidRPr="00CF3F4D" w:rsidRDefault="00A71B21" w:rsidP="00CF3F4D">
      <w:pPr>
        <w:pStyle w:val="ListBullet"/>
        <w:numPr>
          <w:ilvl w:val="0"/>
          <w:numId w:val="0"/>
        </w:numPr>
        <w:shd w:val="clear" w:color="auto" w:fill="F2F2F2" w:themeFill="background1" w:themeFillShade="F2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color w:val="000000"/>
          <w:sz w:val="21"/>
          <w:szCs w:val="21"/>
        </w:rPr>
        <w:t xml:space="preserve">    </w:t>
      </w:r>
      <w:r w:rsidR="00CF3F4D" w:rsidRPr="00CF3F4D">
        <w:rPr>
          <w:rFonts w:ascii="Menlo" w:hAnsi="Menlo" w:cs="Menlo"/>
          <w:color w:val="000000"/>
          <w:sz w:val="21"/>
          <w:szCs w:val="21"/>
        </w:rPr>
        <w:t>}</w:t>
      </w:r>
    </w:p>
    <w:p w14:paraId="1C9B9939" w14:textId="1592AA16" w:rsidR="00CF3F4D" w:rsidRPr="00CF3F4D" w:rsidRDefault="00CF3F4D" w:rsidP="00CF3F4D">
      <w:pPr>
        <w:pStyle w:val="ListBullet"/>
        <w:numPr>
          <w:ilvl w:val="0"/>
          <w:numId w:val="0"/>
        </w:numPr>
        <w:shd w:val="clear" w:color="auto" w:fill="F2F2F2" w:themeFill="background1" w:themeFillShade="F2"/>
        <w:rPr>
          <w:rFonts w:ascii="Menlo" w:hAnsi="Menlo" w:cs="Menlo"/>
          <w:color w:val="000000"/>
          <w:sz w:val="21"/>
          <w:szCs w:val="21"/>
        </w:rPr>
      </w:pPr>
      <w:r w:rsidRPr="00CF3F4D">
        <w:rPr>
          <w:rFonts w:ascii="Menlo" w:hAnsi="Menlo" w:cs="Menlo"/>
          <w:color w:val="000000"/>
          <w:sz w:val="21"/>
          <w:szCs w:val="21"/>
        </w:rPr>
        <w:t>}</w:t>
      </w:r>
    </w:p>
    <w:p w14:paraId="0010B81B" w14:textId="570853E3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extension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1C464A"/>
          <w:sz w:val="21"/>
          <w:szCs w:val="21"/>
          <w:lang w:eastAsia="ja-JP"/>
        </w:rPr>
        <w:t>ViewController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1C738754" w14:textId="27881ED1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</w:p>
    <w:p w14:paraId="171B58BE" w14:textId="5B4A21C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func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authenticationWithTouchID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0F282D1F" w14:textId="0BFA532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let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localAuthenticationContext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LAContext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()</w:t>
      </w:r>
    </w:p>
    <w:p w14:paraId="1357A54D" w14:textId="25EDB80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localAuthenticationContext.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localizedFallbackTitle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"Use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Passcode"</w:t>
      </w:r>
    </w:p>
    <w:p w14:paraId="246D46CD" w14:textId="77777777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0F41F96C" w14:textId="586AA38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var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authError: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NSError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?</w:t>
      </w:r>
    </w:p>
    <w:p w14:paraId="710A5AA1" w14:textId="42051927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let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reasonString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"To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access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secure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data"</w:t>
      </w:r>
    </w:p>
    <w:p w14:paraId="3543CDBF" w14:textId="17F8D22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#available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iOS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1C00CF"/>
          <w:sz w:val="21"/>
          <w:szCs w:val="21"/>
          <w:lang w:eastAsia="ja-JP"/>
        </w:rPr>
        <w:t>8.0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macOS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1C00CF"/>
          <w:sz w:val="21"/>
          <w:szCs w:val="21"/>
          <w:lang w:eastAsia="ja-JP"/>
        </w:rPr>
        <w:t>10.12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1C00CF"/>
          <w:sz w:val="21"/>
          <w:szCs w:val="21"/>
          <w:lang w:eastAsia="ja-JP"/>
        </w:rPr>
        <w:t>1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*)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0538EA96" w14:textId="082CD73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localAuthenticationContext.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canEvaluatePolicy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deviceOwnerAuthenticationWithBiometrics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&amp;authError)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738C39EE" w14:textId="1DAECC08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65975D90" w14:textId="4202F81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localAuthenticationContext.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evaluatePolicy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deviceOwnerAuthenticationWithBiometrics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localizedReason: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reasonString)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success,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evaluateError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in</w:t>
      </w:r>
    </w:p>
    <w:p w14:paraId="7AED521F" w14:textId="1F5C070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</w:p>
    <w:p w14:paraId="238162F0" w14:textId="477FA245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7B1D15" w:rsidRPr="007B1D15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DispatchQueue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7B1D15" w:rsidRPr="007B1D15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main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7B1D15" w:rsidRPr="007B1D15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async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5BD6303" w14:textId="4C6A81A3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success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D8C2B0E" w14:textId="429EFB5D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 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//TODO: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authenticated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successfully,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take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appropriate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action</w:t>
      </w:r>
    </w:p>
    <w:p w14:paraId="455C7E12" w14:textId="2AEA0BC9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else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085D450B" w14:textId="126D6326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 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//TODO: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did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authenticate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successfully,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look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at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error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and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take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appropriate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action</w:t>
      </w:r>
    </w:p>
    <w:p w14:paraId="7D2E7BED" w14:textId="3B07343D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  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guard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let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evaluateError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else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return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7B55377E" w14:textId="2C16D103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  </w:t>
      </w:r>
      <w:r w:rsidR="007B1D15" w:rsidRPr="007B1D15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print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</w:t>
      </w:r>
      <w:r w:rsidR="007B1D15"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self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7B1D15" w:rsidRPr="007B1D15">
        <w:rPr>
          <w:rFonts w:ascii="Menlo" w:eastAsiaTheme="minorHAnsi" w:hAnsi="Menlo" w:cs="Menlo"/>
          <w:color w:val="326D74"/>
          <w:sz w:val="21"/>
          <w:szCs w:val="21"/>
          <w:lang w:eastAsia="ja-JP"/>
        </w:rPr>
        <w:t>evaluateAuthenticationPolicyMessageForLA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(errorCode: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error.</w:t>
      </w:r>
      <w:r w:rsidR="007B1D15" w:rsidRPr="007B1D15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_code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))</w:t>
      </w:r>
    </w:p>
    <w:p w14:paraId="0F3EDB7B" w14:textId="2CECECFE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  </w:t>
      </w:r>
    </w:p>
    <w:p w14:paraId="7976B727" w14:textId="4C304C71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 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//TODO: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you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have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choosen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'Fallback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authentication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mechanism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selected'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(LAError.userFallback).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Handle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7B1D15" w:rsidRPr="007B1D15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gracefully</w:t>
      </w:r>
    </w:p>
    <w:p w14:paraId="5A5D3938" w14:textId="4BFB4F81" w:rsidR="007B1D15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72EA949F" w14:textId="7A1FA46C" w:rsidR="00CF3F4D" w:rsidRPr="007B1D15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7B1D15"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</w:p>
    <w:p w14:paraId="2C548708" w14:textId="6F69A9B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print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self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326D74"/>
          <w:sz w:val="21"/>
          <w:szCs w:val="21"/>
          <w:lang w:eastAsia="ja-JP"/>
        </w:rPr>
        <w:t>evaluateAuthenticationPolicyMessageForLA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(errorCode: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_code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))</w:t>
      </w:r>
    </w:p>
    <w:p w14:paraId="41CD0DB5" w14:textId="394B41B7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</w:p>
    <w:p w14:paraId="72939D63" w14:textId="6152718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//TODO: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you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have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choosen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'Fallback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authentication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mechanism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selected'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(LAError.userFallback).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Handle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gracefully</w:t>
      </w:r>
    </w:p>
    <w:p w14:paraId="2409C77E" w14:textId="25A97B0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    </w:t>
      </w:r>
    </w:p>
    <w:p w14:paraId="2636EF3D" w14:textId="5CB1A1A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lastRenderedPageBreak/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2484AF0F" w14:textId="24322B32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113C9942" w14:textId="24207D4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else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5CD04567" w14:textId="0C1A6F5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3D0364BF" w14:textId="75520B9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guard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let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authError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else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463CD58B" w14:textId="492227A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return</w:t>
      </w:r>
    </w:p>
    <w:p w14:paraId="26D90D64" w14:textId="48477DA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6FE36B46" w14:textId="0EFC567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//TODO: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Show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appropriate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alert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biometry/TouchID/FaceID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is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lockout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or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enrolled</w:t>
      </w:r>
    </w:p>
    <w:p w14:paraId="0297543E" w14:textId="3540222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print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self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326D74"/>
          <w:sz w:val="21"/>
          <w:szCs w:val="21"/>
          <w:lang w:eastAsia="ja-JP"/>
        </w:rPr>
        <w:t>evaluateAuthenticationPolicyMessageForLA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(errorCode: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code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))</w:t>
      </w:r>
    </w:p>
    <w:p w14:paraId="02879316" w14:textId="35122E6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26226E31" w14:textId="13B028F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11EA04F2" w14:textId="77777777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59CC7E1F" w14:textId="6E2C6059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150F4CAC" w14:textId="61EC4FF2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</w:p>
    <w:p w14:paraId="06FD1B0F" w14:textId="1630CD57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func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evaluatePolicyFailErrorMessageForLA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(errorCode: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Int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-&gt;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String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703C73F" w14:textId="7E9D327C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var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""</w:t>
      </w:r>
    </w:p>
    <w:p w14:paraId="26FF8997" w14:textId="064000D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if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#available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iOS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1C00CF"/>
          <w:sz w:val="21"/>
          <w:szCs w:val="21"/>
          <w:lang w:eastAsia="ja-JP"/>
        </w:rPr>
        <w:t>11.0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macOS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1C00CF"/>
          <w:sz w:val="21"/>
          <w:szCs w:val="21"/>
          <w:lang w:eastAsia="ja-JP"/>
        </w:rPr>
        <w:t>10.13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*)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44E2732" w14:textId="33451A2D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switch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errorCode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5426BA0" w14:textId="2BFC53D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biometryNotAvailable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5027B762" w14:textId="01C5314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could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start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because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device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does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support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biometric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authentication."</w:t>
      </w:r>
    </w:p>
    <w:p w14:paraId="1EB317C6" w14:textId="3DAADCF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57A3D35B" w14:textId="46C1C601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biometryLockout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42F02E63" w14:textId="5C6978FD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could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continue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because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has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been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locked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out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of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biometric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authentication,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due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to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failing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authentication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too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many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times."</w:t>
      </w:r>
    </w:p>
    <w:p w14:paraId="13306E20" w14:textId="5A5F9517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43FD7327" w14:textId="3C5B219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biometryNotEnrolled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6D377B7A" w14:textId="1D5E1D0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could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start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because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has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enrolled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biometric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authentication."</w:t>
      </w:r>
    </w:p>
    <w:p w14:paraId="0488EF22" w14:textId="03F4304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144AAFEA" w14:textId="3171A00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default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104B5F34" w14:textId="7F0898C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"Did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find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error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code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LAError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object"</w:t>
      </w:r>
    </w:p>
    <w:p w14:paraId="36901466" w14:textId="26C72387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506B63F9" w14:textId="60B3CD29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else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42E715E8" w14:textId="3724B993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switch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errorCode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64045F1" w14:textId="7A57253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touchIDLockout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5AC7EE2A" w14:textId="30BD4F82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"Too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many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failed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attempts."</w:t>
      </w:r>
    </w:p>
    <w:p w14:paraId="4308A344" w14:textId="2013998D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3D6C31A8" w14:textId="6671ADBD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touchIDNotAvailable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7AB9DE95" w14:textId="6795A8D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"TouchID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available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device"</w:t>
      </w:r>
    </w:p>
    <w:p w14:paraId="479CF131" w14:textId="3389266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6ADDB067" w14:textId="25D22A5A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touchIDNotEnrolled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55C543D2" w14:textId="1FA29A3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"TouchID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enrolled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device"</w:t>
      </w:r>
    </w:p>
    <w:p w14:paraId="0BC7B86B" w14:textId="136CDD0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</w:p>
    <w:p w14:paraId="07FA8E48" w14:textId="5C8342AC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default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3231167B" w14:textId="4DA09F0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"Did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find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error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code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LAError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object"</w:t>
      </w:r>
    </w:p>
    <w:p w14:paraId="20383A9C" w14:textId="04C7D24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282D48EB" w14:textId="2396E341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6C531578" w14:textId="2D53912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</w:p>
    <w:p w14:paraId="4A6B7BFA" w14:textId="7E6F5DB2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return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message;</w:t>
      </w:r>
    </w:p>
    <w:p w14:paraId="18800881" w14:textId="6C719C3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lastRenderedPageBreak/>
        <w:t xml:space="preserve">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02D2F8CF" w14:textId="5BCEDB9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</w:p>
    <w:p w14:paraId="729FDCA9" w14:textId="68D95E6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func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evaluateAuthenticationPolicyMessageForLA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(errorCode: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Int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)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-&gt;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String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79E139D4" w14:textId="4542425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</w:p>
    <w:p w14:paraId="5074634A" w14:textId="265FCD0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var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""</w:t>
      </w:r>
    </w:p>
    <w:p w14:paraId="1C11EFAB" w14:textId="520FBED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</w:p>
    <w:p w14:paraId="7724282B" w14:textId="21A1C898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switch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errorCode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4125EA8A" w14:textId="3660092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66A37FC8" w14:textId="57678CA3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authenticationFailed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2969F8B8" w14:textId="0EA46C1D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failed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to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provide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valid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credentials"</w:t>
      </w:r>
    </w:p>
    <w:p w14:paraId="6177753F" w14:textId="6C0881A1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3ED9D9E3" w14:textId="3122F6F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appCancel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4688B7CD" w14:textId="77FF029D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was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cancelled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by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application"</w:t>
      </w:r>
    </w:p>
    <w:p w14:paraId="06000141" w14:textId="2F9AE7E8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493CBC8E" w14:textId="00B4BC69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invalidContext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3A1A784A" w14:textId="22F8CE7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context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invalid"</w:t>
      </w:r>
    </w:p>
    <w:p w14:paraId="24858D85" w14:textId="6F8C174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3292EA9A" w14:textId="478632F4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notInteractive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493EF421" w14:textId="2FBD48C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interactive"</w:t>
      </w:r>
    </w:p>
    <w:p w14:paraId="0F287C32" w14:textId="235CCFF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1F31345A" w14:textId="031644D2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passcodeNotSet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3DB21E49" w14:textId="107A8679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"Passcode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is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not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set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device"</w:t>
      </w:r>
    </w:p>
    <w:p w14:paraId="7540BC32" w14:textId="1C0DAB1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4F80B6A9" w14:textId="22A076B2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systemCancel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17EC4BD6" w14:textId="5F803E3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was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cancelled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by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system"</w:t>
      </w:r>
    </w:p>
    <w:p w14:paraId="5F260D6F" w14:textId="64CEEF19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51DE3A1C" w14:textId="0D991F5B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userCancel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55681565" w14:textId="5F6461C1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did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cancel"</w:t>
      </w:r>
    </w:p>
    <w:p w14:paraId="150999A3" w14:textId="12A8E94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</w:p>
    <w:p w14:paraId="2C57C2CE" w14:textId="62F54F3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LAError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userFallback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="00CF3F4D" w:rsidRPr="00CF3F4D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rawValue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3DD92257" w14:textId="768D93F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"The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user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chose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to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use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the</w:t>
      </w:r>
      <w:r>
        <w:rPr>
          <w:rFonts w:ascii="Menlo" w:eastAsiaTheme="minorHAnsi" w:hAnsi="Menlo" w:cs="Menlo"/>
          <w:color w:val="C41A16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C41A16"/>
          <w:sz w:val="21"/>
          <w:szCs w:val="21"/>
          <w:lang w:eastAsia="ja-JP"/>
        </w:rPr>
        <w:t>fallback"</w:t>
      </w:r>
    </w:p>
    <w:p w14:paraId="4E0744B6" w14:textId="77777777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07E3E38C" w14:textId="3DE00F88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default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</w:p>
    <w:p w14:paraId="4C9D14C7" w14:textId="5FC0131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=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326D74"/>
          <w:sz w:val="21"/>
          <w:szCs w:val="21"/>
          <w:lang w:eastAsia="ja-JP"/>
        </w:rPr>
        <w:t>evaluatePolicyFailErrorMessageForLA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(errorCode: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errorCode)</w:t>
      </w:r>
    </w:p>
    <w:p w14:paraId="4132E27F" w14:textId="64755F1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5827F18F" w14:textId="6B4964E0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</w:p>
    <w:p w14:paraId="0F6AE979" w14:textId="667556B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return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message</w:t>
      </w:r>
    </w:p>
    <w:p w14:paraId="138B775D" w14:textId="799F1E1E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686EEB4C" w14:textId="77777777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3693CB22" w14:textId="5EE4B995" w:rsidR="00CF3F4D" w:rsidRPr="00CF3F4D" w:rsidRDefault="00CF3F4D" w:rsidP="00CF3F4D">
      <w:pPr>
        <w:pStyle w:val="ListBullet"/>
        <w:numPr>
          <w:ilvl w:val="0"/>
          <w:numId w:val="0"/>
        </w:numPr>
        <w:shd w:val="clear" w:color="auto" w:fill="F2F2F2" w:themeFill="background1" w:themeFillShade="F2"/>
        <w:rPr>
          <w:rFonts w:ascii="Menlo" w:hAnsi="Menlo" w:cs="Menlo"/>
          <w:color w:val="000000"/>
          <w:sz w:val="21"/>
          <w:szCs w:val="21"/>
        </w:rPr>
      </w:pPr>
    </w:p>
    <w:p w14:paraId="6B905994" w14:textId="55F718D1" w:rsidR="00CF3F4D" w:rsidRDefault="00CF3F4D" w:rsidP="007035D6">
      <w:pPr>
        <w:pStyle w:val="ListBullet"/>
        <w:numPr>
          <w:ilvl w:val="0"/>
          <w:numId w:val="0"/>
        </w:numPr>
        <w:rPr>
          <w:rFonts w:ascii="Menlo" w:hAnsi="Menlo" w:cs="Menlo"/>
          <w:color w:val="000000"/>
        </w:rPr>
      </w:pPr>
    </w:p>
    <w:p w14:paraId="037FEE69" w14:textId="77777777" w:rsidR="00CF3F4D" w:rsidRPr="00B26D85" w:rsidRDefault="00CF3F4D" w:rsidP="007035D6">
      <w:pPr>
        <w:pStyle w:val="ListBullet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</w:p>
    <w:p w14:paraId="4DD18975" w14:textId="0C6FDD20" w:rsidR="00AD5315" w:rsidRPr="00C44534" w:rsidRDefault="00AD5315" w:rsidP="00AD5315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 w:rsidR="00823A2D">
        <w:rPr>
          <w:rStyle w:val="Strong"/>
          <w:rFonts w:ascii="Consolas" w:hAnsi="Consolas" w:cs="Consolas"/>
          <w:color w:val="282828"/>
          <w:sz w:val="24"/>
        </w:rPr>
        <w:t>3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23A2D">
        <w:rPr>
          <w:rStyle w:val="Strong"/>
          <w:rFonts w:ascii="Consolas" w:hAnsi="Consolas" w:cs="Consolas"/>
          <w:color w:val="282828"/>
          <w:sz w:val="24"/>
        </w:rPr>
        <w:t>How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23A2D">
        <w:rPr>
          <w:rStyle w:val="Strong"/>
          <w:rFonts w:ascii="Consolas" w:hAnsi="Consolas" w:cs="Consolas"/>
          <w:color w:val="282828"/>
          <w:sz w:val="24"/>
        </w:rPr>
        <w:t>to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823A2D">
        <w:rPr>
          <w:rStyle w:val="Strong"/>
          <w:rFonts w:ascii="Consolas" w:hAnsi="Consolas" w:cs="Consolas"/>
          <w:color w:val="282828"/>
          <w:sz w:val="24"/>
        </w:rPr>
        <w:t>test</w:t>
      </w:r>
    </w:p>
    <w:p w14:paraId="7A933713" w14:textId="7852A503" w:rsidR="00AD5315" w:rsidRDefault="00823A2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bookmarkStart w:id="2" w:name="OLE_LINK5"/>
      <w:bookmarkStart w:id="3" w:name="OLE_LINK6"/>
      <w:r>
        <w:rPr>
          <w:rFonts w:ascii="Arial" w:hAnsi="Arial" w:cs="Arial"/>
          <w:color w:val="222635"/>
          <w:sz w:val="22"/>
          <w:szCs w:val="22"/>
        </w:rPr>
        <w:t>Try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testing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real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device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simulator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="00CF3F4D">
        <w:rPr>
          <w:rFonts w:ascii="Arial" w:hAnsi="Arial" w:cs="Arial"/>
          <w:color w:val="222635"/>
          <w:sz w:val="22"/>
          <w:szCs w:val="22"/>
        </w:rPr>
        <w:t>(preferable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="00CF3F4D">
        <w:rPr>
          <w:rFonts w:ascii="Arial" w:hAnsi="Arial" w:cs="Arial"/>
          <w:color w:val="222635"/>
          <w:sz w:val="22"/>
          <w:szCs w:val="22"/>
        </w:rPr>
        <w:t>iPhone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="00CF3F4D">
        <w:rPr>
          <w:rFonts w:ascii="Arial" w:hAnsi="Arial" w:cs="Arial"/>
          <w:color w:val="222635"/>
          <w:sz w:val="22"/>
          <w:szCs w:val="22"/>
        </w:rPr>
        <w:t>8).</w:t>
      </w:r>
    </w:p>
    <w:p w14:paraId="467A384D" w14:textId="410BD7EC" w:rsidR="00823A2D" w:rsidRDefault="00823A2D" w:rsidP="00823A2D">
      <w:pPr>
        <w:jc w:val="center"/>
      </w:pPr>
      <w:r>
        <w:lastRenderedPageBreak/>
        <w:fldChar w:fldCharType="begin"/>
      </w:r>
      <w:r>
        <w:instrText xml:space="preserve"> INCLUDEPICTURE "https://miro.medium.com/max/2028/1*oGM9k7fs5CXoOMNBLl-1lw.png"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618D64" wp14:editId="511962FB">
            <wp:extent cx="4383793" cy="6287512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28" cy="629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136CDAE" w14:textId="12E42696" w:rsidR="00823A2D" w:rsidRDefault="00823A2D" w:rsidP="00823A2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Arial" w:hAnsi="Arial" w:cs="Arial"/>
          <w:color w:val="222635"/>
          <w:sz w:val="22"/>
          <w:szCs w:val="22"/>
        </w:rPr>
      </w:pPr>
    </w:p>
    <w:p w14:paraId="55A90FE6" w14:textId="5DE9D582" w:rsidR="00823A2D" w:rsidRDefault="00823A2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41FC9DEA" w14:textId="243DE1A9" w:rsidR="00CF3F4D" w:rsidRPr="00C44534" w:rsidRDefault="00CF3F4D" w:rsidP="00CF3F4D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4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Error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types</w:t>
      </w:r>
    </w:p>
    <w:p w14:paraId="1342F01A" w14:textId="5C3C1256" w:rsidR="00CF3F4D" w:rsidRDefault="00CF3F4D" w:rsidP="00CF3F4D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r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error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types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are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implemented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enum:</w:t>
      </w:r>
    </w:p>
    <w:p w14:paraId="28492F0F" w14:textId="1A9F2579" w:rsidR="00CF3F4D" w:rsidRDefault="00CF3F4D" w:rsidP="00CF3F4D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148B35C9" w14:textId="79EA3BC2" w:rsidR="00CF3F4D" w:rsidRPr="00CF3F4D" w:rsidRDefault="00CF3F4D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enum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B4F79"/>
          <w:sz w:val="21"/>
          <w:szCs w:val="21"/>
          <w:lang w:eastAsia="ja-JP"/>
        </w:rPr>
        <w:t>LAError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Int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3B9B167E" w14:textId="7CF45FA1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AuthenticationFailed</w:t>
      </w:r>
    </w:p>
    <w:p w14:paraId="47BABBA3" w14:textId="3F687128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UserCancel</w:t>
      </w:r>
    </w:p>
    <w:p w14:paraId="61BD2A37" w14:textId="093B536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lastRenderedPageBreak/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UserFallback</w:t>
      </w:r>
    </w:p>
    <w:p w14:paraId="31095D31" w14:textId="6278B7EF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SystemCancel</w:t>
      </w:r>
    </w:p>
    <w:p w14:paraId="4F48F924" w14:textId="2BA19057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PasscodeNotSet</w:t>
      </w:r>
    </w:p>
    <w:p w14:paraId="3D8AB9D6" w14:textId="5F5C3606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TouchIDNotAvailable</w:t>
      </w:r>
    </w:p>
    <w:p w14:paraId="0E0825D4" w14:textId="2FCCD395" w:rsidR="00CF3F4D" w:rsidRPr="00CF3F4D" w:rsidRDefault="00A71B21" w:rsidP="00CF3F4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r w:rsidR="00CF3F4D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CF3F4D" w:rsidRPr="00CF3F4D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TouchIDNotEnrolled</w:t>
      </w:r>
    </w:p>
    <w:p w14:paraId="666D5052" w14:textId="699FFCBF" w:rsidR="00CF3F4D" w:rsidRPr="00CF3F4D" w:rsidRDefault="00CF3F4D" w:rsidP="00CF3F4D">
      <w:pPr>
        <w:pStyle w:val="NormalWeb"/>
        <w:shd w:val="clear" w:color="auto" w:fill="F2F2F2" w:themeFill="background1" w:themeFillShade="F2"/>
        <w:spacing w:before="75" w:beforeAutospacing="0" w:after="225" w:afterAutospacing="0"/>
        <w:rPr>
          <w:rFonts w:ascii="Arial" w:hAnsi="Arial" w:cs="Arial"/>
          <w:color w:val="222635"/>
          <w:sz w:val="21"/>
          <w:szCs w:val="21"/>
        </w:rPr>
      </w:pPr>
      <w:r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6EB0D23C" w14:textId="6037A1B7" w:rsidR="00CF3F4D" w:rsidRDefault="00CF3F4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5143E171" w14:textId="721FE0A2" w:rsidR="007B1D15" w:rsidRDefault="007B1D15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r>
        <w:rPr>
          <w:rFonts w:ascii="Arial" w:hAnsi="Arial" w:cs="Arial"/>
          <w:color w:val="222635"/>
          <w:sz w:val="22"/>
          <w:szCs w:val="22"/>
        </w:rPr>
        <w:t>Each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one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of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above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error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types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has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its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own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significance,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and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it’s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obvious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that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we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i/>
          <w:iCs/>
          <w:color w:val="222635"/>
          <w:sz w:val="22"/>
          <w:szCs w:val="22"/>
        </w:rPr>
        <w:t>must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handle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every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case.</w:t>
      </w:r>
    </w:p>
    <w:p w14:paraId="380B6439" w14:textId="0D3FB9B8" w:rsidR="00CF3F4D" w:rsidRPr="00CF3F4D" w:rsidRDefault="00CF3F4D" w:rsidP="00CF3F4D">
      <w:pPr>
        <w:numPr>
          <w:ilvl w:val="0"/>
          <w:numId w:val="44"/>
        </w:numPr>
        <w:spacing w:after="300"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AuthenticationFailed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error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type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returned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user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doesn’t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provide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correct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credentials,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for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example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using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wrong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finger.</w:t>
      </w:r>
    </w:p>
    <w:p w14:paraId="2810A91D" w14:textId="515670EA" w:rsidR="00CF3F4D" w:rsidRPr="00CF3F4D" w:rsidRDefault="00CF3F4D" w:rsidP="00CF3F4D">
      <w:pPr>
        <w:numPr>
          <w:ilvl w:val="0"/>
          <w:numId w:val="44"/>
        </w:numPr>
        <w:spacing w:after="300"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UserCancel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one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returned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user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deliberately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cancels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authentication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process.</w:t>
      </w:r>
    </w:p>
    <w:p w14:paraId="22347F2D" w14:textId="4BEC576B" w:rsidR="00CF3F4D" w:rsidRPr="00CF3F4D" w:rsidRDefault="00CF3F4D" w:rsidP="00CF3F4D">
      <w:pPr>
        <w:numPr>
          <w:ilvl w:val="0"/>
          <w:numId w:val="44"/>
        </w:numPr>
        <w:spacing w:after="300"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UserFallback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It’s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returned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case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user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intentionally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doesn’t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use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authentication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falls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back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custom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way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entering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credentials.</w:t>
      </w:r>
    </w:p>
    <w:p w14:paraId="52FF9951" w14:textId="4F81F1EF" w:rsidR="00CF3F4D" w:rsidRPr="00CF3F4D" w:rsidRDefault="00CF3F4D" w:rsidP="00CF3F4D">
      <w:pPr>
        <w:numPr>
          <w:ilvl w:val="0"/>
          <w:numId w:val="44"/>
        </w:numPr>
        <w:spacing w:after="300"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SystemCancel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case,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system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stops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authentication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process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because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another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application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became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active.</w:t>
      </w:r>
    </w:p>
    <w:p w14:paraId="32A9AC91" w14:textId="676D73F6" w:rsidR="00CF3F4D" w:rsidRPr="00CF3F4D" w:rsidRDefault="00CF3F4D" w:rsidP="00CF3F4D">
      <w:pPr>
        <w:numPr>
          <w:ilvl w:val="0"/>
          <w:numId w:val="44"/>
        </w:numPr>
        <w:spacing w:after="300"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PasscodeNotSet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no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passcode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has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been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set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user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device’s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Settings.</w:t>
      </w:r>
    </w:p>
    <w:p w14:paraId="324DFEFC" w14:textId="4078A99E" w:rsidR="00CF3F4D" w:rsidRPr="00CF3F4D" w:rsidRDefault="00CF3F4D" w:rsidP="00CF3F4D">
      <w:pPr>
        <w:numPr>
          <w:ilvl w:val="0"/>
          <w:numId w:val="44"/>
        </w:numPr>
        <w:spacing w:after="300"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TouchIDNotAvailable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one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regards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lack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because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it’s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not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supported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device.</w:t>
      </w:r>
    </w:p>
    <w:p w14:paraId="753BC7E2" w14:textId="1D42EC70" w:rsidR="00CF3F4D" w:rsidRPr="00CF3F4D" w:rsidRDefault="00CF3F4D" w:rsidP="00CF3F4D">
      <w:pPr>
        <w:numPr>
          <w:ilvl w:val="0"/>
          <w:numId w:val="44"/>
        </w:numPr>
        <w:spacing w:line="540" w:lineRule="atLeast"/>
        <w:ind w:left="341"/>
        <w:rPr>
          <w:rFonts w:ascii="Arial" w:hAnsi="Arial" w:cs="Arial"/>
          <w:sz w:val="22"/>
          <w:szCs w:val="22"/>
        </w:rPr>
      </w:pPr>
      <w:r w:rsidRPr="00CF3F4D">
        <w:rPr>
          <w:rFonts w:ascii="Arial" w:hAnsi="Arial" w:cs="Arial"/>
          <w:i/>
          <w:iCs/>
          <w:sz w:val="22"/>
          <w:szCs w:val="22"/>
        </w:rPr>
        <w:t>TouchIDNotEnrolled</w:t>
      </w:r>
      <w:r w:rsidRPr="00CF3F4D">
        <w:rPr>
          <w:rFonts w:ascii="Arial" w:hAnsi="Arial" w:cs="Arial"/>
          <w:sz w:val="22"/>
          <w:szCs w:val="22"/>
        </w:rPr>
        <w:t>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It’s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returned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when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supported,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but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there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are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no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enrolled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CF3F4D">
        <w:rPr>
          <w:rFonts w:ascii="Arial" w:hAnsi="Arial" w:cs="Arial"/>
          <w:sz w:val="22"/>
          <w:szCs w:val="22"/>
        </w:rPr>
        <w:t>fingers.</w:t>
      </w:r>
    </w:p>
    <w:p w14:paraId="11702E1A" w14:textId="77777777" w:rsidR="00CF3F4D" w:rsidRPr="00CF3F4D" w:rsidRDefault="00CF3F4D" w:rsidP="00CF3F4D"/>
    <w:p w14:paraId="0ED21306" w14:textId="4A6D481B" w:rsidR="007B1D15" w:rsidRPr="00C44534" w:rsidRDefault="007B1D15" w:rsidP="007B1D15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5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Optional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error</w:t>
      </w:r>
    </w:p>
    <w:p w14:paraId="190BD666" w14:textId="0A973187" w:rsidR="00CF3F4D" w:rsidRDefault="007B1D15" w:rsidP="007B1D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r>
        <w:rPr>
          <w:rFonts w:ascii="Arial" w:hAnsi="Arial" w:cs="Arial"/>
          <w:color w:val="222635"/>
          <w:sz w:val="22"/>
          <w:szCs w:val="22"/>
        </w:rPr>
        <w:t>Note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that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error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variable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declared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optional,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because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if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there’s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no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error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it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will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be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>
        <w:rPr>
          <w:rFonts w:ascii="Arial" w:hAnsi="Arial" w:cs="Arial"/>
          <w:color w:val="222635"/>
          <w:sz w:val="22"/>
          <w:szCs w:val="22"/>
        </w:rPr>
        <w:t>nil.</w:t>
      </w:r>
    </w:p>
    <w:p w14:paraId="4BDBD777" w14:textId="7DB4DE3F" w:rsidR="007B1D15" w:rsidRPr="00CF3F4D" w:rsidRDefault="00A71B21" w:rsidP="007B1D15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lastRenderedPageBreak/>
        <w:t xml:space="preserve">        </w:t>
      </w:r>
      <w:r w:rsidR="007B1D15" w:rsidRPr="00CF3F4D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var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authError: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="007B1D15" w:rsidRPr="00CF3F4D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NSError</w:t>
      </w:r>
      <w:r w:rsidR="007B1D15" w:rsidRPr="00CF3F4D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?</w:t>
      </w:r>
    </w:p>
    <w:p w14:paraId="189FF738" w14:textId="4E053DF4" w:rsidR="007B1D15" w:rsidRDefault="007B1D15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20304DE5" w14:textId="0621AF4F" w:rsidR="007B1D15" w:rsidRPr="007B1D15" w:rsidRDefault="007B1D15" w:rsidP="007B1D15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222635"/>
          <w:sz w:val="22"/>
          <w:szCs w:val="22"/>
        </w:rPr>
      </w:pPr>
      <w:r w:rsidRPr="007B1D15">
        <w:rPr>
          <w:rFonts w:ascii="Arial" w:hAnsi="Arial" w:cs="Arial"/>
          <w:color w:val="222635"/>
          <w:sz w:val="22"/>
          <w:szCs w:val="22"/>
        </w:rPr>
        <w:t>Let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me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remind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you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that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nil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Swift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different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from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nil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Objective-C,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and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means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that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there’s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value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all.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Also,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i/>
          <w:iCs/>
          <w:color w:val="222635"/>
          <w:sz w:val="22"/>
          <w:szCs w:val="22"/>
        </w:rPr>
        <w:t>reasonString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variable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omitted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its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type,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compiler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will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infer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from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assigned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value.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i/>
          <w:iCs/>
          <w:color w:val="222635"/>
          <w:sz w:val="22"/>
          <w:szCs w:val="22"/>
        </w:rPr>
        <w:t>reasonString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be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customised,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feel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free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set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any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message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you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like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it.</w:t>
      </w:r>
    </w:p>
    <w:p w14:paraId="7828FC9D" w14:textId="218116DF" w:rsidR="007B1D15" w:rsidRPr="007B1D15" w:rsidRDefault="007B1D15" w:rsidP="007B1D15">
      <w:pPr>
        <w:pStyle w:val="ListBullet"/>
        <w:numPr>
          <w:ilvl w:val="0"/>
          <w:numId w:val="0"/>
        </w:numPr>
        <w:jc w:val="both"/>
        <w:rPr>
          <w:rFonts w:ascii="Arial" w:hAnsi="Arial" w:cs="Arial"/>
          <w:color w:val="222635"/>
          <w:sz w:val="22"/>
          <w:szCs w:val="22"/>
        </w:rPr>
      </w:pP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next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step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ask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framework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if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TouchID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authentication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be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applied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specific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device,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by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calling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special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function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named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i/>
          <w:iCs/>
          <w:color w:val="222635"/>
          <w:sz w:val="22"/>
          <w:szCs w:val="22"/>
        </w:rPr>
        <w:t>canEvaluatePolicy</w:t>
      </w:r>
      <w:r w:rsidRPr="007B1D15">
        <w:rPr>
          <w:rFonts w:ascii="Arial" w:hAnsi="Arial" w:cs="Arial"/>
          <w:color w:val="222635"/>
          <w:sz w:val="22"/>
          <w:szCs w:val="22"/>
        </w:rPr>
        <w:t>.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accepts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two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parameters,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policy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we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want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evaluate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and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error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object.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</w:p>
    <w:p w14:paraId="3A269833" w14:textId="37AD28D1" w:rsidR="007B1D15" w:rsidRDefault="007B1D15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6A822100" w14:textId="686AB8E8" w:rsidR="007B1D15" w:rsidRPr="00C44534" w:rsidRDefault="007B1D15" w:rsidP="007B1D15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6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Ask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for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authentication</w:t>
      </w:r>
    </w:p>
    <w:p w14:paraId="53708D25" w14:textId="3B59DEE8" w:rsidR="007B1D15" w:rsidRPr="007B1D15" w:rsidRDefault="007B1D15" w:rsidP="007B1D15">
      <w:pPr>
        <w:pStyle w:val="NormalWeb"/>
        <w:shd w:val="clear" w:color="auto" w:fill="FFFFFF"/>
        <w:spacing w:before="75" w:beforeAutospacing="0" w:after="225" w:afterAutospacing="0"/>
        <w:jc w:val="both"/>
        <w:rPr>
          <w:rFonts w:ascii="Arial" w:hAnsi="Arial" w:cs="Arial"/>
          <w:color w:val="222635"/>
          <w:sz w:val="22"/>
          <w:szCs w:val="22"/>
        </w:rPr>
      </w:pP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next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step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ask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framework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if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TouchID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authentication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be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applied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specific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device,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by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calling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special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function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named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i/>
          <w:iCs/>
          <w:color w:val="222635"/>
          <w:sz w:val="22"/>
          <w:szCs w:val="22"/>
        </w:rPr>
        <w:t>canEvaluatePolicy</w:t>
      </w:r>
      <w:r w:rsidRPr="007B1D15">
        <w:rPr>
          <w:rFonts w:ascii="Arial" w:hAnsi="Arial" w:cs="Arial"/>
          <w:color w:val="222635"/>
          <w:sz w:val="22"/>
          <w:szCs w:val="22"/>
        </w:rPr>
        <w:t>.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It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accepts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two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parameters,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the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policy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we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want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to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evaluate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and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an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error</w:t>
      </w:r>
      <w:r w:rsidR="00A71B21">
        <w:rPr>
          <w:rFonts w:ascii="Arial" w:hAnsi="Arial" w:cs="Arial"/>
          <w:color w:val="222635"/>
          <w:sz w:val="22"/>
          <w:szCs w:val="22"/>
        </w:rPr>
        <w:t xml:space="preserve"> </w:t>
      </w:r>
      <w:r w:rsidRPr="007B1D15">
        <w:rPr>
          <w:rFonts w:ascii="Arial" w:hAnsi="Arial" w:cs="Arial"/>
          <w:color w:val="222635"/>
          <w:sz w:val="22"/>
          <w:szCs w:val="22"/>
        </w:rPr>
        <w:t>object.</w:t>
      </w:r>
    </w:p>
    <w:p w14:paraId="09039BF1" w14:textId="1A97118B" w:rsidR="007B1D15" w:rsidRDefault="007B1D15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60782ED3" w14:textId="580AEF47" w:rsidR="007B1D15" w:rsidRPr="0097676C" w:rsidRDefault="007B1D15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Check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if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the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device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can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evaluate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the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policy.</w:t>
      </w:r>
    </w:p>
    <w:p w14:paraId="3088CCA7" w14:textId="66ED9915" w:rsidR="007B1D15" w:rsidRPr="0097676C" w:rsidRDefault="007B1D15" w:rsidP="007B1D15">
      <w:pPr>
        <w:pStyle w:val="NormalWeb"/>
        <w:shd w:val="clear" w:color="auto" w:fill="F2F2F2" w:themeFill="background1" w:themeFillShade="F2"/>
        <w:spacing w:before="75" w:beforeAutospacing="0" w:after="225" w:afterAutospacing="0"/>
        <w:rPr>
          <w:rFonts w:ascii="Menlo" w:eastAsiaTheme="minorHAnsi" w:hAnsi="Menlo" w:cs="Menlo"/>
          <w:color w:val="6C36A9"/>
          <w:sz w:val="21"/>
          <w:szCs w:val="21"/>
          <w:lang w:eastAsia="ja-JP"/>
        </w:rPr>
      </w:pPr>
      <w:r w:rsidRPr="007B1D15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if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localAuthenticationContext.</w:t>
      </w:r>
      <w:r w:rsidRPr="007B1D15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canEvaluatePolicy</w:t>
      </w:r>
      <w:r w:rsidR="00A71B21">
        <w:rPr>
          <w:rFonts w:ascii="Menlo" w:eastAsiaTheme="minorHAnsi" w:hAnsi="Menlo" w:cs="Menlo"/>
          <w:color w:val="6C36A9"/>
          <w:sz w:val="21"/>
          <w:szCs w:val="21"/>
          <w:lang w:eastAsia="ja-JP"/>
        </w:rPr>
        <w:t xml:space="preserve"> 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</w:t>
      </w:r>
      <w:r w:rsidRPr="007B1D15">
        <w:rPr>
          <w:rFonts w:ascii="Menlo" w:eastAsiaTheme="minorHAnsi" w:hAnsi="Menlo" w:cs="Menlo"/>
          <w:color w:val="6C36A9"/>
          <w:sz w:val="21"/>
          <w:szCs w:val="21"/>
          <w:lang w:eastAsia="ja-JP"/>
        </w:rPr>
        <w:t>deviceOwnerAuthenticationWithBiometrics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&amp;authError)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781FBA6B" w14:textId="743FA556" w:rsidR="007B1D15" w:rsidRPr="007B1D15" w:rsidRDefault="007B1D15" w:rsidP="007B1D15">
      <w:pPr>
        <w:pStyle w:val="NormalWeb"/>
        <w:shd w:val="clear" w:color="auto" w:fill="F2F2F2" w:themeFill="background1" w:themeFillShade="F2"/>
        <w:spacing w:before="75" w:beforeAutospacing="0" w:after="225" w:afterAutospacing="0"/>
        <w:rPr>
          <w:rFonts w:ascii="Arial" w:hAnsi="Arial" w:cs="Arial"/>
          <w:color w:val="222635"/>
          <w:sz w:val="21"/>
          <w:szCs w:val="21"/>
        </w:rPr>
      </w:pPr>
      <w:r w:rsidRPr="007B1D15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059388B9" w14:textId="1412241C" w:rsidR="00CF3F4D" w:rsidRDefault="00CF3F4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76883B26" w14:textId="493DEA0E" w:rsidR="0097676C" w:rsidRPr="0097676C" w:rsidRDefault="0097676C" w:rsidP="0097676C">
      <w:pPr>
        <w:jc w:val="both"/>
        <w:rPr>
          <w:rFonts w:ascii="Arial" w:hAnsi="Arial" w:cs="Arial"/>
          <w:sz w:val="22"/>
          <w:szCs w:val="22"/>
        </w:rPr>
      </w:pP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i/>
          <w:iCs/>
          <w:sz w:val="22"/>
          <w:szCs w:val="22"/>
        </w:rPr>
        <w:t>DeviceOwnerAuthenticationWithBiometrics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property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of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i/>
          <w:iCs/>
          <w:sz w:val="22"/>
          <w:szCs w:val="22"/>
        </w:rPr>
        <w:t>LAPolicy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class.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Note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error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variable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passed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reference.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If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condition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true,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device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supports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TouchID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authentication,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TouchID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mechanism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has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been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enabled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device’s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Settings,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passcode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has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been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also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set,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and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of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course,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one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finger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least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has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been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enrolled.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means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specific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authentication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policy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can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applied,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and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TouchID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authentication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dialog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appear:</w:t>
      </w:r>
    </w:p>
    <w:p w14:paraId="17000C3C" w14:textId="535C7CAA" w:rsidR="0097676C" w:rsidRDefault="0097676C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1435AB1A" w14:textId="509D143E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//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Check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if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the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device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can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evaluate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the</w:t>
      </w:r>
      <w:r w:rsidR="00A71B21">
        <w:rPr>
          <w:rFonts w:ascii="Menlo" w:eastAsiaTheme="minorHAnsi" w:hAnsi="Menlo" w:cs="Menlo"/>
          <w:color w:val="267507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21"/>
          <w:szCs w:val="21"/>
          <w:lang w:eastAsia="ja-JP"/>
        </w:rPr>
        <w:t>policy.</w:t>
      </w:r>
    </w:p>
    <w:p w14:paraId="69F1B97E" w14:textId="00A053E0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97676C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if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context.canEvaluatePolicy(</w:t>
      </w:r>
      <w:r w:rsidRPr="0097676C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LAPolicy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.DeviceOwnerAuthenticationWithBiometrics,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error: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&amp;error)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</w:p>
    <w:p w14:paraId="796607B0" w14:textId="2A8345EF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[context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.evaluatePolicy(</w:t>
      </w:r>
      <w:r w:rsidRPr="0097676C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LAPolicy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.DeviceOwnerAuthenticationWithBiometrics,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localizedReason: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reasonString,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reply: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{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(success: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Bool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,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evalPolicyError: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NSError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?)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-&gt;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3900A0"/>
          <w:sz w:val="21"/>
          <w:szCs w:val="21"/>
          <w:lang w:eastAsia="ja-JP"/>
        </w:rPr>
        <w:t>Void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 w:rsidRPr="0097676C">
        <w:rPr>
          <w:rFonts w:ascii="Menlo" w:eastAsiaTheme="minorHAnsi" w:hAnsi="Menlo" w:cs="Menlo"/>
          <w:b/>
          <w:bCs/>
          <w:color w:val="9B2393"/>
          <w:sz w:val="21"/>
          <w:szCs w:val="21"/>
          <w:lang w:eastAsia="ja-JP"/>
        </w:rPr>
        <w:t>in</w:t>
      </w:r>
    </w:p>
    <w:p w14:paraId="5A41E0E0" w14:textId="60892CC0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>//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>code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>goes</w:t>
      </w:r>
      <w:r w:rsidR="00A71B21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>here</w:t>
      </w:r>
    </w:p>
    <w:p w14:paraId="2C5CC79E" w14:textId="3FA3C977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</w:t>
      </w:r>
      <w:r w:rsidR="0097676C"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})]</w:t>
      </w:r>
    </w:p>
    <w:p w14:paraId="1E275E1A" w14:textId="7E62D4DB" w:rsidR="0097676C" w:rsidRPr="0097676C" w:rsidRDefault="0097676C" w:rsidP="0097676C">
      <w:pPr>
        <w:pStyle w:val="NormalWeb"/>
        <w:shd w:val="clear" w:color="auto" w:fill="F2F2F2" w:themeFill="background1" w:themeFillShade="F2"/>
        <w:spacing w:before="75" w:beforeAutospacing="0" w:after="225" w:afterAutospacing="0"/>
        <w:rPr>
          <w:rFonts w:ascii="Arial" w:hAnsi="Arial" w:cs="Arial"/>
          <w:color w:val="222635"/>
          <w:sz w:val="21"/>
          <w:szCs w:val="21"/>
        </w:rPr>
      </w:pPr>
      <w:r w:rsidRPr="0097676C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68546C9A" w14:textId="5F3094F0" w:rsidR="0097676C" w:rsidRDefault="0097676C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529A87C6" w14:textId="4E1FFAE0" w:rsidR="0097676C" w:rsidRPr="00C44534" w:rsidRDefault="0097676C" w:rsidP="0097676C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lastRenderedPageBreak/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7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Evaluate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Policy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with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Success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or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Error</w:t>
      </w:r>
    </w:p>
    <w:p w14:paraId="3BF63D65" w14:textId="0C0C4054" w:rsidR="0097676C" w:rsidRPr="0097676C" w:rsidRDefault="0097676C" w:rsidP="0097676C">
      <w:pPr>
        <w:jc w:val="both"/>
        <w:rPr>
          <w:rFonts w:ascii="Arial" w:hAnsi="Arial" w:cs="Arial"/>
          <w:sz w:val="22"/>
          <w:szCs w:val="22"/>
        </w:rPr>
      </w:pP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i/>
          <w:iCs/>
          <w:sz w:val="22"/>
          <w:szCs w:val="22"/>
        </w:rPr>
        <w:t>evaluatePolicy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accepts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three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arguments,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where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third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one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completion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handler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block.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case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of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successful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authentication,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will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load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notes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from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disk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(we’ll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do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later).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If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any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error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occurs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though,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must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be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handled.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Actually,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just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tutorial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and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not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real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application,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therefore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are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only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going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display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some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error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messages.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Note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among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possible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errors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there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user’s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choice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fallback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custom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authentication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and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avoid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fingerprint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scanning,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so,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when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it’s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appropriate,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will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call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another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method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can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implement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later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for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showing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custom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alert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view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allow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users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enter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their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hAnsi="Arial" w:cs="Arial"/>
          <w:sz w:val="22"/>
          <w:szCs w:val="22"/>
          <w:shd w:val="clear" w:color="auto" w:fill="FDFDFD"/>
        </w:rPr>
        <w:t>password.</w:t>
      </w:r>
    </w:p>
    <w:p w14:paraId="13B1A2AD" w14:textId="7996D109" w:rsidR="0097676C" w:rsidRDefault="0097676C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1ED1F94E" w14:textId="67503346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//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Check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if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device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can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evaluate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</w:t>
      </w:r>
      <w:r w:rsidR="00A71B21"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policy.</w:t>
      </w:r>
    </w:p>
    <w:p w14:paraId="7855D609" w14:textId="597B60DF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if</w:t>
      </w:r>
      <w:r w:rsidR="00A71B21"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context.canEvaluatePolicy(</w:t>
      </w:r>
      <w:r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LAPolicy</w:t>
      </w:r>
      <w:r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.DeviceOwnerAuthenticationWithBiometrics,</w:t>
      </w:r>
      <w:r w:rsidR="00A71B21"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error:</w:t>
      </w:r>
      <w:r w:rsidR="00A71B21"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&amp;error)</w:t>
      </w:r>
      <w:r w:rsidR="00A71B21"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{</w:t>
      </w:r>
    </w:p>
    <w:p w14:paraId="10011A06" w14:textId="52720375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[context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.evaluatePolicy(</w:t>
      </w:r>
      <w:r w:rsidR="0097676C"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LAPolicy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.DeviceOwnerAuthenticationWithBiometrics,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localizedReason: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reasonString,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reply: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{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(success: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Bool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evalPolicyError: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NSError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?)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-&gt;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Void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in</w:t>
      </w:r>
    </w:p>
    <w:p w14:paraId="15500A4F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3AA84008" w14:textId="3451E4F3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if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success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{</w:t>
      </w:r>
    </w:p>
    <w:p w14:paraId="63AD49BF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09F3123C" w14:textId="3648D8D6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</w:t>
      </w:r>
    </w:p>
    <w:p w14:paraId="4D0F4636" w14:textId="1C444935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else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{</w:t>
      </w:r>
    </w:p>
    <w:p w14:paraId="5E056B38" w14:textId="6CE5BAC9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//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If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authentication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failed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then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show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a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message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to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console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with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a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short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description.</w:t>
      </w:r>
    </w:p>
    <w:p w14:paraId="10EF28E0" w14:textId="4765DADE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//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In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case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that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error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is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a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user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fallback,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then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show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the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password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alert</w:t>
      </w:r>
      <w:r>
        <w:rPr>
          <w:rFonts w:ascii="Menlo" w:eastAsiaTheme="minorHAnsi" w:hAnsi="Menlo" w:cs="Menlo"/>
          <w:color w:val="267507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267507"/>
          <w:sz w:val="18"/>
          <w:szCs w:val="18"/>
          <w:lang w:eastAsia="ja-JP"/>
        </w:rPr>
        <w:t>view.</w:t>
      </w:r>
    </w:p>
    <w:p w14:paraId="41FFD192" w14:textId="4ABA234C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println(evalPolicyError?.localizedDescription)</w:t>
      </w:r>
    </w:p>
    <w:p w14:paraId="0E17B0B9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3DE36526" w14:textId="321A1B99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switch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evalPolicyError!.code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{</w:t>
      </w:r>
    </w:p>
    <w:p w14:paraId="57AC48A2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076B42ED" w14:textId="4AD7C887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LAError.SystemCancel.toRaw():</w:t>
      </w:r>
    </w:p>
    <w:p w14:paraId="38F329EE" w14:textId="7C017309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println(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was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cancelled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by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the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system"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</w:t>
      </w:r>
    </w:p>
    <w:p w14:paraId="639C7343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03FECF73" w14:textId="20C0B85F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LAError.UserCancel.toRaw():</w:t>
      </w:r>
    </w:p>
    <w:p w14:paraId="616916CA" w14:textId="14EC06E6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println(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was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cancelled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by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the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user"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</w:t>
      </w:r>
    </w:p>
    <w:p w14:paraId="179C1D13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5B1425A3" w14:textId="7D037630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case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LAError.UserFallback.toRaw():</w:t>
      </w:r>
    </w:p>
    <w:p w14:paraId="2EF4BFD9" w14:textId="676A0159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println(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"User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selected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to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enter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custom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password"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</w:t>
      </w:r>
    </w:p>
    <w:p w14:paraId="7E70B54E" w14:textId="673C39D4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NSOperationQueue.mainQueue().addOperationWithBlock({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()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-&gt;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Void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in</w:t>
      </w:r>
    </w:p>
    <w:p w14:paraId="44E86A7F" w14:textId="49CD787A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self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.showPasswordAlert()</w:t>
      </w:r>
    </w:p>
    <w:p w14:paraId="234A590A" w14:textId="6F21E0CD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})</w:t>
      </w:r>
    </w:p>
    <w:p w14:paraId="7646925F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0C6A3A21" w14:textId="130F57A3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default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:</w:t>
      </w:r>
    </w:p>
    <w:p w14:paraId="6244C1F4" w14:textId="7B3280DA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println(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"Authentication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failed"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</w:t>
      </w:r>
    </w:p>
    <w:p w14:paraId="02D18FCD" w14:textId="12578367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NSOperationQueue.mainQueue().addOperationWithBlock({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()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-&gt;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Void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in</w:t>
      </w:r>
    </w:p>
    <w:p w14:paraId="3C865D00" w14:textId="28DD8AB4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    </w:t>
      </w:r>
      <w:r w:rsidR="0097676C" w:rsidRPr="0097676C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self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.showPasswordAlert()</w:t>
      </w:r>
    </w:p>
    <w:p w14:paraId="09AAA551" w14:textId="18A24AD7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})</w:t>
      </w:r>
    </w:p>
    <w:p w14:paraId="7294D683" w14:textId="414DCF57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</w:t>
      </w:r>
    </w:p>
    <w:p w14:paraId="52F6415F" w14:textId="589E7428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</w:t>
      </w:r>
    </w:p>
    <w:p w14:paraId="4C36B500" w14:textId="77777777" w:rsidR="0097676C" w:rsidRPr="0097676C" w:rsidRDefault="0097676C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</w:p>
    <w:p w14:paraId="69CA9285" w14:textId="5120D0FA" w:rsidR="0097676C" w:rsidRPr="0097676C" w:rsidRDefault="00A71B21" w:rsidP="0097676C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</w:t>
      </w:r>
      <w:r w:rsidR="0097676C"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})]</w:t>
      </w:r>
    </w:p>
    <w:p w14:paraId="29DE3EFB" w14:textId="1B63EA23" w:rsidR="0097676C" w:rsidRPr="0097676C" w:rsidRDefault="0097676C" w:rsidP="0097676C">
      <w:pPr>
        <w:pStyle w:val="NormalWeb"/>
        <w:shd w:val="clear" w:color="auto" w:fill="F2F2F2" w:themeFill="background1" w:themeFillShade="F2"/>
        <w:spacing w:before="75" w:beforeAutospacing="0" w:after="225" w:afterAutospacing="0"/>
        <w:rPr>
          <w:rFonts w:ascii="Arial" w:hAnsi="Arial" w:cs="Arial"/>
          <w:color w:val="222635"/>
          <w:sz w:val="18"/>
          <w:szCs w:val="18"/>
        </w:rPr>
      </w:pPr>
      <w:r w:rsidRPr="0097676C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</w:t>
      </w:r>
    </w:p>
    <w:p w14:paraId="0D3EB5CA" w14:textId="1185E279" w:rsidR="0097676C" w:rsidRDefault="0097676C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2E377DE9" w14:textId="198B5893" w:rsidR="0097676C" w:rsidRPr="0097676C" w:rsidRDefault="0097676C" w:rsidP="00A5301D">
      <w:pPr>
        <w:jc w:val="both"/>
        <w:rPr>
          <w:rFonts w:ascii="Arial" w:hAnsi="Arial" w:cs="Arial"/>
          <w:sz w:val="22"/>
          <w:szCs w:val="22"/>
        </w:rPr>
      </w:pPr>
      <w:r w:rsidRPr="0097676C">
        <w:rPr>
          <w:rFonts w:ascii="Arial" w:hAnsi="Arial" w:cs="Arial"/>
          <w:sz w:val="22"/>
          <w:szCs w:val="22"/>
        </w:rPr>
        <w:t>If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i/>
          <w:iCs/>
          <w:sz w:val="22"/>
          <w:szCs w:val="22"/>
        </w:rPr>
        <w:t>success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parameter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completion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handler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true,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we’ll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load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notes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data.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However,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if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there’s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an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error,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we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do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two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things: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At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first,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we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display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description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that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error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console.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i/>
          <w:iCs/>
          <w:sz w:val="22"/>
          <w:szCs w:val="22"/>
        </w:rPr>
        <w:t>evalPolicyError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parameter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value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an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optional,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therefore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question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mark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(?)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symbol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necessary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be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used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so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as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error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value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to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be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unwrapped.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Then</w:t>
      </w:r>
      <w:r w:rsidR="00A71B21">
        <w:rPr>
          <w:rFonts w:ascii="Arial" w:hAnsi="Arial" w:cs="Arial"/>
          <w:sz w:val="22"/>
          <w:szCs w:val="22"/>
        </w:rPr>
        <w:t xml:space="preserve"> </w:t>
      </w:r>
      <w:r w:rsidRPr="0097676C"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switch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lastRenderedPageBreak/>
        <w:t>statement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examine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all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possible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error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cases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(you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can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use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if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statement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if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you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want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well).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It’s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necessary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mention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here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two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facts: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first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one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that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not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all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error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types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exist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here,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some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of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them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can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happen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when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asking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Local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Authenticationframework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if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TouchID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authentication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can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be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applied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using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canEvaluatePolicy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method,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and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are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about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face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them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right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next.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second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is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that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use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toRaw()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method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along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with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every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error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type,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because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want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each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error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type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be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converted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from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enum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value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raw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integer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value.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If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wouldn’t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use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it,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the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compiler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would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issue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an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error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(feel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free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to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try</w:t>
      </w:r>
      <w:r w:rsidR="00A71B21">
        <w:rPr>
          <w:rFonts w:ascii="Arial" w:eastAsiaTheme="minorHAnsi" w:hAnsi="Arial" w:cs="Arial"/>
          <w:color w:val="222635"/>
          <w:sz w:val="22"/>
          <w:szCs w:val="22"/>
          <w:lang w:eastAsia="ja-JP"/>
        </w:rPr>
        <w:t xml:space="preserve"> </w:t>
      </w:r>
      <w:r w:rsidRPr="0097676C">
        <w:rPr>
          <w:rFonts w:ascii="Arial" w:eastAsiaTheme="minorHAnsi" w:hAnsi="Arial" w:cs="Arial"/>
          <w:color w:val="222635"/>
          <w:sz w:val="22"/>
          <w:szCs w:val="22"/>
          <w:lang w:eastAsia="ja-JP"/>
        </w:rPr>
        <w:t>it).</w:t>
      </w:r>
    </w:p>
    <w:p w14:paraId="584DF593" w14:textId="0DB05166" w:rsidR="0097676C" w:rsidRDefault="0097676C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466375CD" w14:textId="0E8D9DCC" w:rsidR="00A5301D" w:rsidRPr="00C44534" w:rsidRDefault="00A5301D" w:rsidP="00A5301D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8</w:t>
      </w:r>
      <w:r w:rsidR="00A71B21"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Alert</w:t>
      </w:r>
    </w:p>
    <w:p w14:paraId="402F6D94" w14:textId="4FE45020" w:rsidR="0097676C" w:rsidRDefault="00A5301D" w:rsidP="00A5301D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r>
        <w:rPr>
          <w:rFonts w:ascii="Arial" w:hAnsi="Arial" w:cs="Arial"/>
          <w:sz w:val="22"/>
          <w:szCs w:val="22"/>
          <w:shd w:val="clear" w:color="auto" w:fill="FDFDFD"/>
        </w:rPr>
        <w:t>Implement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i/>
          <w:iCs/>
          <w:sz w:val="22"/>
          <w:szCs w:val="22"/>
          <w:shd w:val="clear" w:color="auto" w:fill="FDFDFD"/>
        </w:rPr>
        <w:t>showPasswordAlertMethod</w:t>
      </w:r>
      <w:r>
        <w:rPr>
          <w:rFonts w:ascii="Arial" w:hAnsi="Arial" w:cs="Arial"/>
          <w:sz w:val="22"/>
          <w:szCs w:val="22"/>
          <w:shd w:val="clear" w:color="auto" w:fill="FDFDFD"/>
        </w:rPr>
        <w:t>.</w:t>
      </w:r>
    </w:p>
    <w:p w14:paraId="7E24969F" w14:textId="5462ABE8" w:rsidR="00A5301D" w:rsidRPr="00A5301D" w:rsidRDefault="00A5301D" w:rsidP="00A5301D">
      <w:pPr>
        <w:jc w:val="both"/>
        <w:rPr>
          <w:rFonts w:ascii="Arial" w:hAnsi="Arial" w:cs="Arial"/>
          <w:sz w:val="22"/>
          <w:szCs w:val="22"/>
        </w:rPr>
      </w:pPr>
      <w:r w:rsidRPr="00A5301D">
        <w:rPr>
          <w:rFonts w:ascii="Arial" w:hAnsi="Arial" w:cs="Arial"/>
          <w:sz w:val="22"/>
          <w:szCs w:val="22"/>
          <w:shd w:val="clear" w:color="auto" w:fill="FDFDFD"/>
        </w:rPr>
        <w:t>As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you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assume,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when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it’s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called,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custom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alert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for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typing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password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appeared.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Notice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call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two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cases: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When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user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decides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fallback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custom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password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entry,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and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when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authentication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fails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because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TouchID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mechanism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cannot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recognise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user’s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fingerprint.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important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here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that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execute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method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main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thread,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because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appearance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of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alert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view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meaning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visual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change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app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and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can’t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be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done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secondary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thread,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which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completion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handler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executed.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Anyway,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in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other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two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cases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we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just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display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messages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to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the</w:t>
      </w:r>
      <w:r w:rsidR="00A71B21">
        <w:rPr>
          <w:rFonts w:ascii="Arial" w:hAnsi="Arial" w:cs="Arial"/>
          <w:sz w:val="22"/>
          <w:szCs w:val="22"/>
          <w:shd w:val="clear" w:color="auto" w:fill="FDFDFD"/>
        </w:rPr>
        <w:t xml:space="preserve"> </w:t>
      </w:r>
      <w:r w:rsidRPr="00A5301D">
        <w:rPr>
          <w:rFonts w:ascii="Arial" w:hAnsi="Arial" w:cs="Arial"/>
          <w:sz w:val="22"/>
          <w:szCs w:val="22"/>
          <w:shd w:val="clear" w:color="auto" w:fill="FDFDFD"/>
        </w:rPr>
        <w:t>console.</w:t>
      </w:r>
    </w:p>
    <w:p w14:paraId="30BF4FD9" w14:textId="359A09F8" w:rsidR="00A5301D" w:rsidRDefault="00A5301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6348A5E9" w14:textId="67B750CC" w:rsidR="00A5301D" w:rsidRDefault="00A5301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r>
        <w:rPr>
          <w:rFonts w:ascii="Arial" w:hAnsi="Arial" w:cs="Arial"/>
          <w:color w:val="222635"/>
          <w:sz w:val="22"/>
          <w:szCs w:val="22"/>
        </w:rPr>
        <w:t>Hint:</w:t>
      </w:r>
    </w:p>
    <w:p w14:paraId="31EAFB6C" w14:textId="10A0C18A" w:rsidR="00A5301D" w:rsidRPr="00A5301D" w:rsidRDefault="00A5301D" w:rsidP="00A5301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 w:rsidRPr="00A5301D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func</w:t>
      </w:r>
      <w:r w:rsidR="00A71B21"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Pr="00A5301D">
        <w:rPr>
          <w:rFonts w:ascii="Menlo" w:eastAsiaTheme="minorHAnsi" w:hAnsi="Menlo" w:cs="Menlo"/>
          <w:color w:val="0F68A0"/>
          <w:sz w:val="18"/>
          <w:szCs w:val="18"/>
          <w:lang w:eastAsia="ja-JP"/>
        </w:rPr>
        <w:t>showPasswordAlert</w:t>
      </w:r>
      <w:r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()</w:t>
      </w:r>
      <w:r w:rsidR="00A71B21"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{</w:t>
      </w:r>
    </w:p>
    <w:p w14:paraId="1EBC3959" w14:textId="20FC07E0" w:rsidR="00A5301D" w:rsidRPr="00A5301D" w:rsidRDefault="00A71B21" w:rsidP="00A5301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</w:t>
      </w:r>
      <w:r w:rsidR="00A5301D" w:rsidRPr="00A5301D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let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ac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=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UIAlertController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(title: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"Touch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ID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not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available"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message: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"Your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device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is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not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configured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for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Touch</w:t>
      </w:r>
      <w:r>
        <w:rPr>
          <w:rFonts w:ascii="Menlo" w:eastAsiaTheme="minorHAnsi" w:hAnsi="Menlo" w:cs="Menlo"/>
          <w:color w:val="C41A16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ID."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preferredStyle: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</w:t>
      </w:r>
      <w:r w:rsidR="00A5301D" w:rsidRPr="00A5301D">
        <w:rPr>
          <w:rFonts w:ascii="Menlo" w:eastAsiaTheme="minorHAnsi" w:hAnsi="Menlo" w:cs="Menlo"/>
          <w:color w:val="6C36A9"/>
          <w:sz w:val="18"/>
          <w:szCs w:val="18"/>
          <w:lang w:eastAsia="ja-JP"/>
        </w:rPr>
        <w:t>alert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</w:t>
      </w:r>
    </w:p>
    <w:p w14:paraId="35F0E060" w14:textId="1067A7EA" w:rsidR="00A5301D" w:rsidRPr="00A5301D" w:rsidRDefault="00A71B21" w:rsidP="00A5301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ac.</w:t>
      </w:r>
      <w:r w:rsidR="00A5301D" w:rsidRPr="00A5301D">
        <w:rPr>
          <w:rFonts w:ascii="Menlo" w:eastAsiaTheme="minorHAnsi" w:hAnsi="Menlo" w:cs="Menlo"/>
          <w:color w:val="6C36A9"/>
          <w:sz w:val="18"/>
          <w:szCs w:val="18"/>
          <w:lang w:eastAsia="ja-JP"/>
        </w:rPr>
        <w:t>addAction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</w:t>
      </w:r>
      <w:r w:rsidR="00A5301D" w:rsidRPr="00A5301D">
        <w:rPr>
          <w:rFonts w:ascii="Menlo" w:eastAsiaTheme="minorHAnsi" w:hAnsi="Menlo" w:cs="Menlo"/>
          <w:color w:val="3900A0"/>
          <w:sz w:val="18"/>
          <w:szCs w:val="18"/>
          <w:lang w:eastAsia="ja-JP"/>
        </w:rPr>
        <w:t>UIAlertAction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(title: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C41A16"/>
          <w:sz w:val="18"/>
          <w:szCs w:val="18"/>
          <w:lang w:eastAsia="ja-JP"/>
        </w:rPr>
        <w:t>"OK"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style: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.</w:t>
      </w:r>
      <w:r w:rsidR="00A5301D" w:rsidRPr="00A5301D">
        <w:rPr>
          <w:rFonts w:ascii="Menlo" w:eastAsiaTheme="minorHAnsi" w:hAnsi="Menlo" w:cs="Menlo"/>
          <w:color w:val="6C36A9"/>
          <w:sz w:val="18"/>
          <w:szCs w:val="18"/>
          <w:lang w:eastAsia="ja-JP"/>
        </w:rPr>
        <w:t>default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))</w:t>
      </w:r>
    </w:p>
    <w:p w14:paraId="74DCA2EE" w14:textId="07E77527" w:rsidR="00A5301D" w:rsidRPr="00A5301D" w:rsidRDefault="00A71B21" w:rsidP="00A5301D">
      <w:pPr>
        <w:shd w:val="clear" w:color="auto" w:fill="F2F2F2" w:themeFill="background1" w:themeFillShade="F2"/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8"/>
          <w:szCs w:val="18"/>
          <w:lang w:eastAsia="ja-JP"/>
        </w:rPr>
      </w:pP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   </w:t>
      </w:r>
      <w:r w:rsidR="00A5301D" w:rsidRPr="00A5301D">
        <w:rPr>
          <w:rFonts w:ascii="Menlo" w:eastAsiaTheme="minorHAnsi" w:hAnsi="Menlo" w:cs="Menlo"/>
          <w:color w:val="6C36A9"/>
          <w:sz w:val="18"/>
          <w:szCs w:val="18"/>
          <w:lang w:eastAsia="ja-JP"/>
        </w:rPr>
        <w:t>present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(ac,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animated:</w:t>
      </w:r>
      <w:r>
        <w:rPr>
          <w:rFonts w:ascii="Menlo" w:eastAsiaTheme="minorHAnsi" w:hAnsi="Menlo" w:cs="Menlo"/>
          <w:color w:val="000000"/>
          <w:sz w:val="18"/>
          <w:szCs w:val="18"/>
          <w:lang w:eastAsia="ja-JP"/>
        </w:rPr>
        <w:t xml:space="preserve"> </w:t>
      </w:r>
      <w:r w:rsidR="00A5301D" w:rsidRPr="00A5301D">
        <w:rPr>
          <w:rFonts w:ascii="Menlo" w:eastAsiaTheme="minorHAnsi" w:hAnsi="Menlo" w:cs="Menlo"/>
          <w:b/>
          <w:bCs/>
          <w:color w:val="9B2393"/>
          <w:sz w:val="18"/>
          <w:szCs w:val="18"/>
          <w:lang w:eastAsia="ja-JP"/>
        </w:rPr>
        <w:t>true</w:t>
      </w:r>
      <w:r w:rsidR="00A5301D"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)</w:t>
      </w:r>
    </w:p>
    <w:p w14:paraId="7EA386F6" w14:textId="4F637F6B" w:rsidR="00A5301D" w:rsidRPr="00A5301D" w:rsidRDefault="00A5301D" w:rsidP="00A5301D">
      <w:pPr>
        <w:pStyle w:val="NormalWeb"/>
        <w:shd w:val="clear" w:color="auto" w:fill="F2F2F2" w:themeFill="background1" w:themeFillShade="F2"/>
        <w:spacing w:before="75" w:beforeAutospacing="0" w:after="225" w:afterAutospacing="0"/>
        <w:rPr>
          <w:rFonts w:ascii="Arial" w:hAnsi="Arial" w:cs="Arial"/>
          <w:color w:val="222635"/>
          <w:sz w:val="18"/>
          <w:szCs w:val="18"/>
        </w:rPr>
      </w:pPr>
      <w:r w:rsidRPr="00A5301D">
        <w:rPr>
          <w:rFonts w:ascii="Menlo" w:eastAsiaTheme="minorHAnsi" w:hAnsi="Menlo" w:cs="Menlo"/>
          <w:color w:val="000000"/>
          <w:sz w:val="18"/>
          <w:szCs w:val="18"/>
          <w:lang w:eastAsia="ja-JP"/>
        </w:rPr>
        <w:t>}</w:t>
      </w:r>
    </w:p>
    <w:p w14:paraId="6B778274" w14:textId="4EB4EFFC" w:rsidR="00A5301D" w:rsidRDefault="00A5301D" w:rsidP="00AD5315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</w:p>
    <w:p w14:paraId="6DB5F95E" w14:textId="13F8D819" w:rsidR="00A71B21" w:rsidRPr="00C44534" w:rsidRDefault="00A71B21" w:rsidP="00A71B21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9 Possibilities</w:t>
      </w:r>
    </w:p>
    <w:p w14:paraId="659E7F1E" w14:textId="0B728B3A" w:rsidR="00A71B21" w:rsidRPr="00A71B21" w:rsidRDefault="00A71B21" w:rsidP="00A71B21">
      <w:pPr>
        <w:pStyle w:val="NormalWeb"/>
        <w:spacing w:before="0" w:beforeAutospacing="0"/>
        <w:rPr>
          <w:rFonts w:ascii="Arial" w:hAnsi="Arial" w:cs="Arial"/>
          <w:color w:val="2C2C2C"/>
          <w:sz w:val="22"/>
          <w:szCs w:val="22"/>
        </w:rPr>
      </w:pPr>
      <w:r w:rsidRPr="00A71B21">
        <w:rPr>
          <w:rFonts w:ascii="Arial" w:hAnsi="Arial" w:cs="Arial"/>
          <w:color w:val="2C2C2C"/>
          <w:sz w:val="22"/>
          <w:szCs w:val="22"/>
        </w:rPr>
        <w:t>The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actual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act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of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authenticating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users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has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number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of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possible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results,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and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you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need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catch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them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all:</w:t>
      </w:r>
    </w:p>
    <w:p w14:paraId="0C7F87A8" w14:textId="63909566" w:rsidR="00A71B21" w:rsidRPr="00A71B21" w:rsidRDefault="00A71B21" w:rsidP="00A71B21">
      <w:pPr>
        <w:numPr>
          <w:ilvl w:val="0"/>
          <w:numId w:val="46"/>
        </w:numPr>
        <w:spacing w:before="100" w:beforeAutospacing="1" w:after="150"/>
        <w:rPr>
          <w:rFonts w:ascii="Arial" w:hAnsi="Arial" w:cs="Arial"/>
          <w:color w:val="2C2C2C"/>
          <w:sz w:val="22"/>
          <w:szCs w:val="22"/>
        </w:rPr>
      </w:pPr>
      <w:r w:rsidRPr="00A71B21">
        <w:rPr>
          <w:rFonts w:ascii="Arial" w:hAnsi="Arial" w:cs="Arial"/>
          <w:color w:val="2C2C2C"/>
          <w:sz w:val="22"/>
          <w:szCs w:val="22"/>
        </w:rPr>
        <w:t>The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user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might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not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have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Touch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ID-capable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device.</w:t>
      </w:r>
    </w:p>
    <w:p w14:paraId="1383DEC6" w14:textId="586EA341" w:rsidR="00A71B21" w:rsidRPr="00A71B21" w:rsidRDefault="00A71B21" w:rsidP="00A71B21">
      <w:pPr>
        <w:numPr>
          <w:ilvl w:val="0"/>
          <w:numId w:val="46"/>
        </w:numPr>
        <w:spacing w:before="100" w:beforeAutospacing="1" w:after="150"/>
        <w:rPr>
          <w:rFonts w:ascii="Arial" w:hAnsi="Arial" w:cs="Arial"/>
          <w:color w:val="2C2C2C"/>
          <w:sz w:val="22"/>
          <w:szCs w:val="22"/>
        </w:rPr>
      </w:pPr>
      <w:r w:rsidRPr="00A71B21">
        <w:rPr>
          <w:rFonts w:ascii="Arial" w:hAnsi="Arial" w:cs="Arial"/>
          <w:color w:val="2C2C2C"/>
          <w:sz w:val="22"/>
          <w:szCs w:val="22"/>
        </w:rPr>
        <w:t>The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user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might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have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Touch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ID-capable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device,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but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might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not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have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configured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it.</w:t>
      </w:r>
    </w:p>
    <w:p w14:paraId="450601E2" w14:textId="55F1D246" w:rsidR="00A71B21" w:rsidRPr="00A71B21" w:rsidRDefault="00A71B21" w:rsidP="00A71B21">
      <w:pPr>
        <w:numPr>
          <w:ilvl w:val="0"/>
          <w:numId w:val="46"/>
        </w:numPr>
        <w:spacing w:before="100" w:beforeAutospacing="1" w:after="150"/>
        <w:rPr>
          <w:rFonts w:ascii="Arial" w:hAnsi="Arial" w:cs="Arial"/>
          <w:color w:val="2C2C2C"/>
          <w:sz w:val="22"/>
          <w:szCs w:val="22"/>
        </w:rPr>
      </w:pPr>
      <w:r w:rsidRPr="00A71B21">
        <w:rPr>
          <w:rFonts w:ascii="Arial" w:hAnsi="Arial" w:cs="Arial"/>
          <w:color w:val="2C2C2C"/>
          <w:sz w:val="22"/>
          <w:szCs w:val="22"/>
        </w:rPr>
        <w:t>The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user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failed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authenticate,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perhaps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because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they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asked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enter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passcode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rather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than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use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Touch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ID.</w:t>
      </w:r>
    </w:p>
    <w:p w14:paraId="12831E89" w14:textId="1E76A804" w:rsidR="00A71B21" w:rsidRPr="00A71B21" w:rsidRDefault="00A71B21" w:rsidP="00A71B21">
      <w:pPr>
        <w:pStyle w:val="NormalWeb"/>
        <w:spacing w:before="0" w:beforeAutospacing="0"/>
        <w:rPr>
          <w:rFonts w:ascii="Arial" w:hAnsi="Arial" w:cs="Arial"/>
          <w:color w:val="2C2C2C"/>
          <w:sz w:val="22"/>
          <w:szCs w:val="22"/>
        </w:rPr>
      </w:pPr>
      <w:r w:rsidRPr="00A71B21">
        <w:rPr>
          <w:rFonts w:ascii="Arial" w:hAnsi="Arial" w:cs="Arial"/>
          <w:color w:val="2C2C2C"/>
          <w:sz w:val="22"/>
          <w:szCs w:val="22"/>
        </w:rPr>
        <w:t>Note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that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Apple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insists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that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your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app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provide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passcode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method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of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authentication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back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up.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More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annoyingly,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you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need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to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request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and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store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this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passcode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yourself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–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it's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not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even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done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by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Apple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using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the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system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unlock</w:t>
      </w:r>
      <w:r>
        <w:rPr>
          <w:rFonts w:ascii="Arial" w:hAnsi="Arial" w:cs="Arial"/>
          <w:color w:val="2C2C2C"/>
          <w:sz w:val="22"/>
          <w:szCs w:val="22"/>
        </w:rPr>
        <w:t xml:space="preserve"> </w:t>
      </w:r>
      <w:r w:rsidRPr="00A71B21">
        <w:rPr>
          <w:rFonts w:ascii="Arial" w:hAnsi="Arial" w:cs="Arial"/>
          <w:color w:val="2C2C2C"/>
          <w:sz w:val="22"/>
          <w:szCs w:val="22"/>
        </w:rPr>
        <w:t>code!</w:t>
      </w:r>
    </w:p>
    <w:p w14:paraId="320ED164" w14:textId="17444121" w:rsidR="0037536E" w:rsidRDefault="0037536E" w:rsidP="0037536E">
      <w:pPr>
        <w:pStyle w:val="NormalWeb"/>
        <w:shd w:val="clear" w:color="auto" w:fill="FFFFFF"/>
        <w:spacing w:before="75" w:beforeAutospacing="0" w:after="225" w:afterAutospacing="0"/>
        <w:rPr>
          <w:rFonts w:ascii="Arial" w:hAnsi="Arial" w:cs="Arial"/>
          <w:color w:val="222635"/>
          <w:sz w:val="22"/>
          <w:szCs w:val="22"/>
        </w:rPr>
      </w:pPr>
      <w:bookmarkStart w:id="4" w:name="OLE_LINK3"/>
      <w:bookmarkStart w:id="5" w:name="OLE_LINK4"/>
      <w:bookmarkStart w:id="6" w:name="OLE_LINK31"/>
      <w:bookmarkStart w:id="7" w:name="OLE_LINK34"/>
      <w:bookmarkStart w:id="8" w:name="OLE_LINK24"/>
      <w:bookmarkStart w:id="9" w:name="OLE_LINK25"/>
      <w:bookmarkStart w:id="10" w:name="OLE_LINK26"/>
      <w:bookmarkStart w:id="11" w:name="OLE_LINK27"/>
      <w:bookmarkStart w:id="12" w:name="OLE_LINK28"/>
      <w:bookmarkEnd w:id="2"/>
      <w:bookmarkEnd w:id="3"/>
    </w:p>
    <w:p w14:paraId="169C4A65" w14:textId="241DCE49" w:rsidR="00184027" w:rsidRDefault="00184027" w:rsidP="00184027">
      <w:pPr>
        <w:pStyle w:val="Heading2"/>
        <w:jc w:val="center"/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</w:rPr>
      </w:pPr>
      <w:r>
        <w:rPr>
          <w:rFonts w:ascii="Arial" w:hAnsi="Arial" w:cs="Arial"/>
          <w:sz w:val="36"/>
          <w:szCs w:val="36"/>
        </w:rPr>
        <w:lastRenderedPageBreak/>
        <w:t>Face</w:t>
      </w:r>
      <w:r w:rsidR="00A71B21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ID</w:t>
      </w:r>
    </w:p>
    <w:p w14:paraId="04DEBB65" w14:textId="77777777" w:rsidR="00184027" w:rsidRDefault="00184027" w:rsidP="00184027">
      <w:pPr>
        <w:pStyle w:val="ListBullet"/>
        <w:numPr>
          <w:ilvl w:val="0"/>
          <w:numId w:val="0"/>
        </w:numPr>
      </w:pPr>
    </w:p>
    <w:p w14:paraId="1D2BE4E0" w14:textId="6C7F751C" w:rsidR="00184027" w:rsidRDefault="00184027" w:rsidP="00184027">
      <w:pPr>
        <w:pStyle w:val="ListBulle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12</w:t>
      </w:r>
      <w:r w:rsidRPr="00184027">
        <w:rPr>
          <w:rFonts w:ascii="Arial" w:hAnsi="Arial" w:cs="Arial"/>
          <w:sz w:val="22"/>
          <w:szCs w:val="22"/>
          <w:vertAlign w:val="superscript"/>
        </w:rPr>
        <w:t>th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September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2017,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Apple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introduced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flagship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phone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iPhoneX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with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powerful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login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system.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Because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phone’s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all-glass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front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leaves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room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home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button,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Apple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ditching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TouchID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favor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facial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recognition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system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powered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camera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array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specially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modified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A11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chip.</w:t>
      </w:r>
    </w:p>
    <w:p w14:paraId="315FE884" w14:textId="3A594311" w:rsidR="000B1572" w:rsidRDefault="000B1572" w:rsidP="00184027">
      <w:pPr>
        <w:pStyle w:val="ListBullet"/>
        <w:jc w:val="both"/>
        <w:rPr>
          <w:rFonts w:ascii="Arial" w:hAnsi="Arial" w:cs="Arial"/>
          <w:sz w:val="22"/>
          <w:szCs w:val="22"/>
        </w:rPr>
      </w:pPr>
      <w:r w:rsidRPr="000B1572"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FaceID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also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works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with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new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framework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called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Local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Authentication,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wich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provides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facilities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requesting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authentication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from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users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with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specified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security</w:t>
      </w:r>
      <w:r w:rsidR="00A71B2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policies.</w:t>
      </w:r>
    </w:p>
    <w:bookmarkEnd w:id="0"/>
    <w:bookmarkEnd w:id="1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 w14:paraId="0E9B2FBF" w14:textId="79D10DAE" w:rsidR="00ED7C0C" w:rsidRDefault="00ED7C0C" w:rsidP="00F04E99">
      <w:pPr>
        <w:shd w:val="clear" w:color="auto" w:fill="FFFFFF"/>
        <w:spacing w:before="75" w:after="225"/>
        <w:rPr>
          <w:color w:val="000000"/>
        </w:rPr>
      </w:pPr>
    </w:p>
    <w:p w14:paraId="1ADD87DD" w14:textId="0AF15528" w:rsidR="00A71B21" w:rsidRPr="00C44534" w:rsidRDefault="00A71B21" w:rsidP="00A71B21">
      <w:pPr>
        <w:pStyle w:val="Heading3"/>
        <w:shd w:val="clear" w:color="auto" w:fill="FFFFFF"/>
        <w:spacing w:before="300" w:after="150"/>
        <w:rPr>
          <w:rFonts w:ascii="Consolas" w:hAnsi="Consolas" w:cs="Consolas"/>
          <w:color w:val="282828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2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1 Same here</w:t>
      </w:r>
    </w:p>
    <w:p w14:paraId="3FB1E5E7" w14:textId="78F3BEA7" w:rsidR="00A71B21" w:rsidRPr="00A71B21" w:rsidRDefault="00A71B21" w:rsidP="00A71B21">
      <w:pPr>
        <w:pStyle w:val="NormalWeb"/>
        <w:spacing w:before="0" w:beforeAutospacing="0"/>
        <w:rPr>
          <w:rFonts w:ascii="Arial" w:hAnsi="Arial" w:cs="Arial"/>
          <w:color w:val="2C2C2C"/>
          <w:sz w:val="22"/>
          <w:szCs w:val="22"/>
        </w:rPr>
      </w:pPr>
      <w:r w:rsidRPr="00A71B21">
        <w:rPr>
          <w:rFonts w:ascii="Arial" w:hAnsi="Arial" w:cs="Arial"/>
          <w:color w:val="2C2C2C"/>
          <w:sz w:val="22"/>
          <w:szCs w:val="22"/>
        </w:rPr>
        <w:t>T</w:t>
      </w:r>
      <w:r>
        <w:rPr>
          <w:rFonts w:ascii="Arial" w:hAnsi="Arial" w:cs="Arial"/>
          <w:color w:val="2C2C2C"/>
          <w:sz w:val="22"/>
          <w:szCs w:val="22"/>
        </w:rPr>
        <w:t>ry the same code (or logic) as presented with TouchID but this time using FaceID. Hint: use an iPhoneX real device.</w:t>
      </w:r>
    </w:p>
    <w:p w14:paraId="6406C824" w14:textId="77777777" w:rsidR="00A71B21" w:rsidRPr="000156F3" w:rsidRDefault="00A71B21" w:rsidP="00F04E99">
      <w:pPr>
        <w:shd w:val="clear" w:color="auto" w:fill="FFFFFF"/>
        <w:spacing w:before="75" w:after="225"/>
        <w:rPr>
          <w:color w:val="000000"/>
        </w:rPr>
      </w:pPr>
    </w:p>
    <w:sectPr w:rsidR="00A71B21" w:rsidRPr="000156F3">
      <w:footerReference w:type="default" r:id="rId1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1EC25" w14:textId="77777777" w:rsidR="00BD58E1" w:rsidRDefault="00BD58E1">
      <w:r>
        <w:separator/>
      </w:r>
    </w:p>
    <w:p w14:paraId="561CF599" w14:textId="77777777" w:rsidR="00BD58E1" w:rsidRDefault="00BD58E1"/>
  </w:endnote>
  <w:endnote w:type="continuationSeparator" w:id="0">
    <w:p w14:paraId="0EA2BB9E" w14:textId="77777777" w:rsidR="00BD58E1" w:rsidRDefault="00BD58E1">
      <w:r>
        <w:continuationSeparator/>
      </w:r>
    </w:p>
    <w:p w14:paraId="14044802" w14:textId="77777777" w:rsidR="00BD58E1" w:rsidRDefault="00BD58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CC3EA3" w14:textId="77777777" w:rsidR="006B3628" w:rsidRDefault="006B362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DCABD" w14:textId="77777777" w:rsidR="00BD58E1" w:rsidRDefault="00BD58E1">
      <w:r>
        <w:separator/>
      </w:r>
    </w:p>
    <w:p w14:paraId="5DD7AD85" w14:textId="77777777" w:rsidR="00BD58E1" w:rsidRDefault="00BD58E1"/>
  </w:footnote>
  <w:footnote w:type="continuationSeparator" w:id="0">
    <w:p w14:paraId="4FAA0DFA" w14:textId="77777777" w:rsidR="00BD58E1" w:rsidRDefault="00BD58E1">
      <w:r>
        <w:continuationSeparator/>
      </w:r>
    </w:p>
    <w:p w14:paraId="49E721F0" w14:textId="77777777" w:rsidR="00BD58E1" w:rsidRDefault="00BD58E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01475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3B4FBC"/>
    <w:multiLevelType w:val="hybridMultilevel"/>
    <w:tmpl w:val="0B28763A"/>
    <w:lvl w:ilvl="0" w:tplc="5B0E8224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 w:hint="default"/>
        <w:b/>
        <w:color w:val="7F7F7F" w:themeColor="text1" w:themeTint="8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13A77"/>
    <w:multiLevelType w:val="hybridMultilevel"/>
    <w:tmpl w:val="3ADEC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141A2"/>
    <w:multiLevelType w:val="multilevel"/>
    <w:tmpl w:val="50C89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D4D04"/>
    <w:multiLevelType w:val="hybridMultilevel"/>
    <w:tmpl w:val="7B9A2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61DF3"/>
    <w:multiLevelType w:val="multilevel"/>
    <w:tmpl w:val="6C56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E0172"/>
    <w:multiLevelType w:val="multilevel"/>
    <w:tmpl w:val="53B81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7D791E"/>
    <w:multiLevelType w:val="hybridMultilevel"/>
    <w:tmpl w:val="A562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82CB5"/>
    <w:multiLevelType w:val="multilevel"/>
    <w:tmpl w:val="89E81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C30FB0"/>
    <w:multiLevelType w:val="multilevel"/>
    <w:tmpl w:val="1CD0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D50613"/>
    <w:multiLevelType w:val="multilevel"/>
    <w:tmpl w:val="76F04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0A4C1C"/>
    <w:multiLevelType w:val="hybridMultilevel"/>
    <w:tmpl w:val="7F5EA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7560D"/>
    <w:multiLevelType w:val="hybridMultilevel"/>
    <w:tmpl w:val="D0086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146762"/>
    <w:multiLevelType w:val="multilevel"/>
    <w:tmpl w:val="B2F4D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0D7697"/>
    <w:multiLevelType w:val="multilevel"/>
    <w:tmpl w:val="9430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3B2F60"/>
    <w:multiLevelType w:val="hybridMultilevel"/>
    <w:tmpl w:val="89A27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02CE3"/>
    <w:multiLevelType w:val="multilevel"/>
    <w:tmpl w:val="73841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4E5382"/>
    <w:multiLevelType w:val="multilevel"/>
    <w:tmpl w:val="C924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070161"/>
    <w:multiLevelType w:val="multilevel"/>
    <w:tmpl w:val="2D600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15132"/>
    <w:multiLevelType w:val="hybridMultilevel"/>
    <w:tmpl w:val="DADA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970AED"/>
    <w:multiLevelType w:val="multilevel"/>
    <w:tmpl w:val="B3AA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587CCB"/>
    <w:multiLevelType w:val="hybridMultilevel"/>
    <w:tmpl w:val="838A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86C6970"/>
    <w:multiLevelType w:val="multilevel"/>
    <w:tmpl w:val="8042E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495A63"/>
    <w:multiLevelType w:val="hybridMultilevel"/>
    <w:tmpl w:val="98EE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57E8B"/>
    <w:multiLevelType w:val="multilevel"/>
    <w:tmpl w:val="F98E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C22BEF"/>
    <w:multiLevelType w:val="multilevel"/>
    <w:tmpl w:val="49D03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49187D"/>
    <w:multiLevelType w:val="hybridMultilevel"/>
    <w:tmpl w:val="51D48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C00C96"/>
    <w:multiLevelType w:val="multilevel"/>
    <w:tmpl w:val="0CAE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CC5373"/>
    <w:multiLevelType w:val="multilevel"/>
    <w:tmpl w:val="4C165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29"/>
  </w:num>
  <w:num w:numId="5">
    <w:abstractNumId w:val="18"/>
  </w:num>
  <w:num w:numId="6">
    <w:abstractNumId w:val="26"/>
  </w:num>
  <w:num w:numId="7">
    <w:abstractNumId w:val="9"/>
  </w:num>
  <w:num w:numId="8">
    <w:abstractNumId w:val="15"/>
  </w:num>
  <w:num w:numId="9">
    <w:abstractNumId w:val="22"/>
  </w:num>
  <w:num w:numId="10">
    <w:abstractNumId w:val="23"/>
  </w:num>
  <w:num w:numId="11">
    <w:abstractNumId w:val="2"/>
  </w:num>
  <w:num w:numId="12">
    <w:abstractNumId w:val="9"/>
  </w:num>
  <w:num w:numId="13">
    <w:abstractNumId w:val="3"/>
  </w:num>
  <w:num w:numId="14">
    <w:abstractNumId w:val="24"/>
  </w:num>
  <w:num w:numId="15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9"/>
  </w:num>
  <w:num w:numId="1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5"/>
  </w:num>
  <w:num w:numId="19">
    <w:abstractNumId w:val="7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9"/>
  </w:num>
  <w:num w:numId="26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28"/>
  </w:num>
  <w:num w:numId="28">
    <w:abstractNumId w:val="9"/>
  </w:num>
  <w:num w:numId="29">
    <w:abstractNumId w:val="9"/>
  </w:num>
  <w:num w:numId="30">
    <w:abstractNumId w:val="20"/>
  </w:num>
  <w:num w:numId="31">
    <w:abstractNumId w:val="17"/>
  </w:num>
  <w:num w:numId="32">
    <w:abstractNumId w:val="9"/>
  </w:num>
  <w:num w:numId="33">
    <w:abstractNumId w:val="25"/>
  </w:num>
  <w:num w:numId="34">
    <w:abstractNumId w:val="9"/>
  </w:num>
  <w:num w:numId="35">
    <w:abstractNumId w:val="4"/>
  </w:num>
  <w:num w:numId="36">
    <w:abstractNumId w:val="13"/>
  </w:num>
  <w:num w:numId="37">
    <w:abstractNumId w:val="27"/>
  </w:num>
  <w:num w:numId="38">
    <w:abstractNumId w:val="21"/>
  </w:num>
  <w:num w:numId="39">
    <w:abstractNumId w:val="16"/>
  </w:num>
  <w:num w:numId="40">
    <w:abstractNumId w:val="8"/>
  </w:num>
  <w:num w:numId="41">
    <w:abstractNumId w:val="6"/>
  </w:num>
  <w:num w:numId="42">
    <w:abstractNumId w:val="14"/>
  </w:num>
  <w:num w:numId="43">
    <w:abstractNumId w:val="9"/>
  </w:num>
  <w:num w:numId="44">
    <w:abstractNumId w:val="10"/>
  </w:num>
  <w:num w:numId="45">
    <w:abstractNumId w:val="9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9D9"/>
    <w:rsid w:val="00007D22"/>
    <w:rsid w:val="000156F3"/>
    <w:rsid w:val="000356CC"/>
    <w:rsid w:val="00043282"/>
    <w:rsid w:val="00046324"/>
    <w:rsid w:val="0006436B"/>
    <w:rsid w:val="000764FF"/>
    <w:rsid w:val="000858A8"/>
    <w:rsid w:val="000A2C92"/>
    <w:rsid w:val="000B1572"/>
    <w:rsid w:val="000B5594"/>
    <w:rsid w:val="000C2EB3"/>
    <w:rsid w:val="000F7495"/>
    <w:rsid w:val="0012723D"/>
    <w:rsid w:val="001479AF"/>
    <w:rsid w:val="00151235"/>
    <w:rsid w:val="00181EDF"/>
    <w:rsid w:val="00181F8F"/>
    <w:rsid w:val="00184027"/>
    <w:rsid w:val="001A3F09"/>
    <w:rsid w:val="001C58AD"/>
    <w:rsid w:val="00224185"/>
    <w:rsid w:val="00224269"/>
    <w:rsid w:val="0022564A"/>
    <w:rsid w:val="00241C36"/>
    <w:rsid w:val="002506A2"/>
    <w:rsid w:val="00251D42"/>
    <w:rsid w:val="0025360B"/>
    <w:rsid w:val="00256526"/>
    <w:rsid w:val="00282A3F"/>
    <w:rsid w:val="00285622"/>
    <w:rsid w:val="002B7F1E"/>
    <w:rsid w:val="002C1071"/>
    <w:rsid w:val="002C205A"/>
    <w:rsid w:val="002E0153"/>
    <w:rsid w:val="002E1D61"/>
    <w:rsid w:val="002F010F"/>
    <w:rsid w:val="002F6915"/>
    <w:rsid w:val="00300A18"/>
    <w:rsid w:val="00313F4C"/>
    <w:rsid w:val="003169D9"/>
    <w:rsid w:val="003319CE"/>
    <w:rsid w:val="00335352"/>
    <w:rsid w:val="0037536E"/>
    <w:rsid w:val="00381AF6"/>
    <w:rsid w:val="003A1214"/>
    <w:rsid w:val="003B299D"/>
    <w:rsid w:val="003B66B6"/>
    <w:rsid w:val="003C61FA"/>
    <w:rsid w:val="003F247D"/>
    <w:rsid w:val="00446088"/>
    <w:rsid w:val="004577A6"/>
    <w:rsid w:val="00464D31"/>
    <w:rsid w:val="00465576"/>
    <w:rsid w:val="00486673"/>
    <w:rsid w:val="004952B1"/>
    <w:rsid w:val="004B1A6D"/>
    <w:rsid w:val="004B7758"/>
    <w:rsid w:val="004E77FF"/>
    <w:rsid w:val="0050771F"/>
    <w:rsid w:val="00531C05"/>
    <w:rsid w:val="0053484D"/>
    <w:rsid w:val="00535700"/>
    <w:rsid w:val="005465E9"/>
    <w:rsid w:val="005563BE"/>
    <w:rsid w:val="005A1957"/>
    <w:rsid w:val="005F33D7"/>
    <w:rsid w:val="005F3401"/>
    <w:rsid w:val="0060566B"/>
    <w:rsid w:val="00615F42"/>
    <w:rsid w:val="00660988"/>
    <w:rsid w:val="00681A0F"/>
    <w:rsid w:val="006B3628"/>
    <w:rsid w:val="006C3330"/>
    <w:rsid w:val="006F57A9"/>
    <w:rsid w:val="007035D6"/>
    <w:rsid w:val="00707B29"/>
    <w:rsid w:val="00720F16"/>
    <w:rsid w:val="00751DBF"/>
    <w:rsid w:val="007745F3"/>
    <w:rsid w:val="007817C7"/>
    <w:rsid w:val="007B1D15"/>
    <w:rsid w:val="007E3621"/>
    <w:rsid w:val="007F52D8"/>
    <w:rsid w:val="0080540D"/>
    <w:rsid w:val="0081405B"/>
    <w:rsid w:val="00823A2D"/>
    <w:rsid w:val="008329C8"/>
    <w:rsid w:val="00853778"/>
    <w:rsid w:val="008C0313"/>
    <w:rsid w:val="00904C87"/>
    <w:rsid w:val="009213DD"/>
    <w:rsid w:val="0097676C"/>
    <w:rsid w:val="0098199C"/>
    <w:rsid w:val="009B6145"/>
    <w:rsid w:val="009D3EB4"/>
    <w:rsid w:val="009E1926"/>
    <w:rsid w:val="009F0AB8"/>
    <w:rsid w:val="00A12A0C"/>
    <w:rsid w:val="00A14D2D"/>
    <w:rsid w:val="00A27246"/>
    <w:rsid w:val="00A33EEA"/>
    <w:rsid w:val="00A35726"/>
    <w:rsid w:val="00A41B0B"/>
    <w:rsid w:val="00A45937"/>
    <w:rsid w:val="00A5301D"/>
    <w:rsid w:val="00A54C08"/>
    <w:rsid w:val="00A63B74"/>
    <w:rsid w:val="00A71B21"/>
    <w:rsid w:val="00AC2C94"/>
    <w:rsid w:val="00AD5315"/>
    <w:rsid w:val="00AE76E6"/>
    <w:rsid w:val="00B17749"/>
    <w:rsid w:val="00B26D85"/>
    <w:rsid w:val="00B30DA4"/>
    <w:rsid w:val="00BB7ABB"/>
    <w:rsid w:val="00BC418D"/>
    <w:rsid w:val="00BD58E1"/>
    <w:rsid w:val="00BD6866"/>
    <w:rsid w:val="00C04D74"/>
    <w:rsid w:val="00C224E5"/>
    <w:rsid w:val="00C44534"/>
    <w:rsid w:val="00C83601"/>
    <w:rsid w:val="00C930E0"/>
    <w:rsid w:val="00CE3A85"/>
    <w:rsid w:val="00CF3F4D"/>
    <w:rsid w:val="00CF5261"/>
    <w:rsid w:val="00D33FFE"/>
    <w:rsid w:val="00D35A55"/>
    <w:rsid w:val="00D45EE6"/>
    <w:rsid w:val="00DA59B7"/>
    <w:rsid w:val="00DD7F41"/>
    <w:rsid w:val="00DF3B50"/>
    <w:rsid w:val="00DF6302"/>
    <w:rsid w:val="00E00A8E"/>
    <w:rsid w:val="00E072B8"/>
    <w:rsid w:val="00E3527B"/>
    <w:rsid w:val="00E55ADB"/>
    <w:rsid w:val="00E667F0"/>
    <w:rsid w:val="00E72798"/>
    <w:rsid w:val="00E838C2"/>
    <w:rsid w:val="00E90968"/>
    <w:rsid w:val="00EA72B9"/>
    <w:rsid w:val="00EB51D9"/>
    <w:rsid w:val="00ED09D7"/>
    <w:rsid w:val="00ED7C0C"/>
    <w:rsid w:val="00EF42B4"/>
    <w:rsid w:val="00F04E99"/>
    <w:rsid w:val="00F3461C"/>
    <w:rsid w:val="00F364EC"/>
    <w:rsid w:val="00F40BEF"/>
    <w:rsid w:val="00F66ADF"/>
    <w:rsid w:val="00F8333D"/>
    <w:rsid w:val="00FD3FFC"/>
    <w:rsid w:val="00FD5C9C"/>
    <w:rsid w:val="00FE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01EFF"/>
  <w15:chartTrackingRefBased/>
  <w15:docId w15:val="{AC8EA0A0-2F87-754A-ABB9-2E81C3342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B21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 w:after="120" w:line="259" w:lineRule="auto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 w:after="120" w:line="259" w:lineRule="auto"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 w:after="120" w:line="259" w:lineRule="auto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 w:after="120" w:line="259" w:lineRule="auto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eastAsiaTheme="minorEastAsia" w:hAnsiTheme="minorHAnsi" w:cstheme="minorBidi"/>
      <w:caps/>
      <w:color w:val="595959" w:themeColor="text1" w:themeTint="A6"/>
      <w:sz w:val="40"/>
      <w:szCs w:val="30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i/>
      <w:iCs/>
      <w:color w:val="595959" w:themeColor="text1" w:themeTint="A6"/>
      <w:sz w:val="36"/>
      <w:szCs w:val="30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b/>
      <w:i/>
      <w:iCs/>
      <w:color w:val="595959" w:themeColor="text1" w:themeTint="A6"/>
      <w:sz w:val="36"/>
      <w:szCs w:val="30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595959" w:themeColor="text1" w:themeTint="A6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169D9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3169D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69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9D9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E36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3621"/>
    <w:rPr>
      <w:color w:val="214C5E" w:themeColor="followedHyperlink"/>
      <w:u w:val="single"/>
    </w:rPr>
  </w:style>
  <w:style w:type="character" w:customStyle="1" w:styleId="pun">
    <w:name w:val="pun"/>
    <w:basedOn w:val="DefaultParagraphFont"/>
    <w:rsid w:val="009E1926"/>
  </w:style>
  <w:style w:type="character" w:customStyle="1" w:styleId="pln">
    <w:name w:val="pln"/>
    <w:basedOn w:val="DefaultParagraphFont"/>
    <w:rsid w:val="009E1926"/>
  </w:style>
  <w:style w:type="character" w:customStyle="1" w:styleId="typ">
    <w:name w:val="typ"/>
    <w:basedOn w:val="DefaultParagraphFont"/>
    <w:rsid w:val="009E1926"/>
  </w:style>
  <w:style w:type="character" w:customStyle="1" w:styleId="hljs-meta">
    <w:name w:val="hljs-meta"/>
    <w:basedOn w:val="DefaultParagraphFont"/>
    <w:rsid w:val="00A63B74"/>
  </w:style>
  <w:style w:type="character" w:customStyle="1" w:styleId="hljs-function">
    <w:name w:val="hljs-function"/>
    <w:basedOn w:val="DefaultParagraphFont"/>
    <w:rsid w:val="00A63B74"/>
  </w:style>
  <w:style w:type="character" w:customStyle="1" w:styleId="hljs-keyword">
    <w:name w:val="hljs-keyword"/>
    <w:basedOn w:val="DefaultParagraphFont"/>
    <w:rsid w:val="00A63B74"/>
  </w:style>
  <w:style w:type="character" w:customStyle="1" w:styleId="hljs-title">
    <w:name w:val="hljs-title"/>
    <w:basedOn w:val="DefaultParagraphFont"/>
    <w:rsid w:val="00A63B74"/>
  </w:style>
  <w:style w:type="character" w:customStyle="1" w:styleId="hljs-params">
    <w:name w:val="hljs-params"/>
    <w:basedOn w:val="DefaultParagraphFont"/>
    <w:rsid w:val="00A63B74"/>
  </w:style>
  <w:style w:type="character" w:customStyle="1" w:styleId="hljs-type">
    <w:name w:val="hljs-type"/>
    <w:basedOn w:val="DefaultParagraphFont"/>
    <w:rsid w:val="00A63B74"/>
  </w:style>
  <w:style w:type="character" w:customStyle="1" w:styleId="hljs-string">
    <w:name w:val="hljs-string"/>
    <w:basedOn w:val="DefaultParagraphFont"/>
    <w:rsid w:val="00A63B74"/>
  </w:style>
  <w:style w:type="character" w:customStyle="1" w:styleId="hljs-literal">
    <w:name w:val="hljs-literal"/>
    <w:basedOn w:val="DefaultParagraphFont"/>
    <w:rsid w:val="00A63B74"/>
  </w:style>
  <w:style w:type="character" w:customStyle="1" w:styleId="kwd">
    <w:name w:val="kwd"/>
    <w:basedOn w:val="DefaultParagraphFont"/>
    <w:rsid w:val="00D33FFE"/>
  </w:style>
  <w:style w:type="character" w:customStyle="1" w:styleId="str">
    <w:name w:val="str"/>
    <w:basedOn w:val="DefaultParagraphFont"/>
    <w:rsid w:val="00D33FFE"/>
  </w:style>
  <w:style w:type="character" w:customStyle="1" w:styleId="com">
    <w:name w:val="com"/>
    <w:basedOn w:val="DefaultParagraphFont"/>
    <w:rsid w:val="00D33FFE"/>
  </w:style>
  <w:style w:type="character" w:customStyle="1" w:styleId="lit">
    <w:name w:val="lit"/>
    <w:basedOn w:val="DefaultParagraphFont"/>
    <w:rsid w:val="00D33FFE"/>
  </w:style>
  <w:style w:type="character" w:customStyle="1" w:styleId="token">
    <w:name w:val="token"/>
    <w:basedOn w:val="DefaultParagraphFont"/>
    <w:rsid w:val="00D33FFE"/>
  </w:style>
  <w:style w:type="character" w:customStyle="1" w:styleId="apple-converted-space">
    <w:name w:val="apple-converted-space"/>
    <w:basedOn w:val="DefaultParagraphFont"/>
    <w:rsid w:val="00300A18"/>
  </w:style>
  <w:style w:type="character" w:customStyle="1" w:styleId="cm-def">
    <w:name w:val="cm-def"/>
    <w:basedOn w:val="DefaultParagraphFont"/>
    <w:rsid w:val="00181EDF"/>
  </w:style>
  <w:style w:type="character" w:customStyle="1" w:styleId="cm-tag">
    <w:name w:val="cm-tag"/>
    <w:basedOn w:val="DefaultParagraphFont"/>
    <w:rsid w:val="00181EDF"/>
  </w:style>
  <w:style w:type="character" w:customStyle="1" w:styleId="cm-property">
    <w:name w:val="cm-property"/>
    <w:basedOn w:val="DefaultParagraphFont"/>
    <w:rsid w:val="00181EDF"/>
  </w:style>
  <w:style w:type="character" w:customStyle="1" w:styleId="cm-error">
    <w:name w:val="cm-error"/>
    <w:basedOn w:val="DefaultParagraphFont"/>
    <w:rsid w:val="00181EDF"/>
  </w:style>
  <w:style w:type="character" w:customStyle="1" w:styleId="cm-number">
    <w:name w:val="cm-number"/>
    <w:basedOn w:val="DefaultParagraphFont"/>
    <w:rsid w:val="00181EDF"/>
  </w:style>
  <w:style w:type="character" w:customStyle="1" w:styleId="cm-variable-3">
    <w:name w:val="cm-variable-3"/>
    <w:basedOn w:val="DefaultParagraphFont"/>
    <w:rsid w:val="00181EDF"/>
  </w:style>
  <w:style w:type="character" w:customStyle="1" w:styleId="cm-string">
    <w:name w:val="cm-string"/>
    <w:basedOn w:val="DefaultParagraphFont"/>
    <w:rsid w:val="00181EDF"/>
  </w:style>
  <w:style w:type="character" w:customStyle="1" w:styleId="cm-atom">
    <w:name w:val="cm-atom"/>
    <w:basedOn w:val="DefaultParagraphFont"/>
    <w:rsid w:val="00181EDF"/>
  </w:style>
  <w:style w:type="paragraph" w:styleId="ListParagraph">
    <w:name w:val="List Paragraph"/>
    <w:basedOn w:val="Normal"/>
    <w:uiPriority w:val="34"/>
    <w:unhideWhenUsed/>
    <w:qFormat/>
    <w:rsid w:val="00720F16"/>
    <w:pPr>
      <w:ind w:left="720"/>
      <w:contextualSpacing/>
    </w:pPr>
  </w:style>
  <w:style w:type="paragraph" w:customStyle="1" w:styleId="para">
    <w:name w:val="para"/>
    <w:basedOn w:val="Normal"/>
    <w:rsid w:val="006F57A9"/>
    <w:pPr>
      <w:spacing w:before="100" w:beforeAutospacing="1" w:after="100" w:afterAutospacing="1"/>
    </w:pPr>
  </w:style>
  <w:style w:type="character" w:customStyle="1" w:styleId="x-name-no-link">
    <w:name w:val="x-name-no-link"/>
    <w:basedOn w:val="DefaultParagraphFont"/>
    <w:rsid w:val="00E072B8"/>
  </w:style>
  <w:style w:type="character" w:customStyle="1" w:styleId="cm-variable">
    <w:name w:val="cm-variable"/>
    <w:basedOn w:val="DefaultParagraphFont"/>
    <w:rsid w:val="002506A2"/>
  </w:style>
  <w:style w:type="character" w:customStyle="1" w:styleId="cm-operator">
    <w:name w:val="cm-operator"/>
    <w:basedOn w:val="DefaultParagraphFont"/>
    <w:rsid w:val="002506A2"/>
  </w:style>
  <w:style w:type="character" w:customStyle="1" w:styleId="cm-keyword">
    <w:name w:val="cm-keyword"/>
    <w:basedOn w:val="DefaultParagraphFont"/>
    <w:rsid w:val="00464D31"/>
  </w:style>
  <w:style w:type="character" w:customStyle="1" w:styleId="cm-punctuation">
    <w:name w:val="cm-punctuation"/>
    <w:basedOn w:val="DefaultParagraphFont"/>
    <w:rsid w:val="00464D31"/>
  </w:style>
  <w:style w:type="character" w:customStyle="1" w:styleId="cm-variable-2">
    <w:name w:val="cm-variable-2"/>
    <w:basedOn w:val="DefaultParagraphFont"/>
    <w:rsid w:val="00464D31"/>
  </w:style>
  <w:style w:type="character" w:customStyle="1" w:styleId="cm-comment">
    <w:name w:val="cm-comment"/>
    <w:basedOn w:val="DefaultParagraphFont"/>
    <w:rsid w:val="00E83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9146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36399037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667568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7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138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54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37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0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910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9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047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77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880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363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7222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28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95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08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05331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950553112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92688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0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45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16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18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325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973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86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93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237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38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171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890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096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2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639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170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69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607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66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95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811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411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904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3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07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98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285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71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639196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2002544496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415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7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8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44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8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395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02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765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367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2888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549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6144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4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159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61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56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29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330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4360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936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36" w:space="9" w:color="E9E9E9"/>
            <w:bottom w:val="none" w:sz="0" w:space="0" w:color="auto"/>
            <w:right w:val="none" w:sz="0" w:space="0" w:color="auto"/>
          </w:divBdr>
        </w:div>
      </w:divsChild>
    </w:div>
    <w:div w:id="2563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5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065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920606921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352564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49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0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30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34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854361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334385996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8456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3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04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821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163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933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15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711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89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149063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964995578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3299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91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806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64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584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648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95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90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19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733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69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731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706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12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09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950014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67985446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61878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8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1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34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7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9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02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501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69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08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4097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168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910799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2053648246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51123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50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4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0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69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26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576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072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1269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29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123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04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189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170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961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18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3123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5195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944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785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554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0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071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05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46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95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448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038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263727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136072921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58281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2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60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86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729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212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479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08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9638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660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046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904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244459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915891212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34989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3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06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23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66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86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91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651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47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1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659655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692191955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24867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97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31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16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39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792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239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27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29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6024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708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467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06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938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2501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044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87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986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8657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08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71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794398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95545185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05327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7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07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50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6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6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39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558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63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898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290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5816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41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9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459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1400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821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5114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8600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9043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252471920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5553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1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59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67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2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13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733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26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71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8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718943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675766085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02270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9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8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95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92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050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292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120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37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136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5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17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230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82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599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80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14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98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44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416123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730348317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71867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2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1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58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61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8767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0082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0183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5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216042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181966050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95200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7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17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5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654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6966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128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606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599815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390006081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409459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2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68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98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733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51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006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94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82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670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567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899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33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054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810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58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85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476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223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1148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10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67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449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8338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018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455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6383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57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4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764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020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54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6672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68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800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4376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5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1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6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952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533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sue/Library/Containers/com.microsoft.Word/Data/Library/Application%20Support/Microsoft/Office/16.0/DTS/en-US%7b2452F8D4-DCF1-C446-A251-5BE13A373251%7d/%7b8F5F9866-78F1-724B-8936-19476FB8AB24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{8F5F9866-78F1-724B-8936-19476FB8AB24}tf10002086.dotx</Template>
  <TotalTime>705</TotalTime>
  <Pages>11</Pages>
  <Words>2379</Words>
  <Characters>13561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Josue Arambula</cp:lastModifiedBy>
  <cp:revision>47</cp:revision>
  <dcterms:created xsi:type="dcterms:W3CDTF">2020-03-23T14:26:00Z</dcterms:created>
  <dcterms:modified xsi:type="dcterms:W3CDTF">2020-04-22T00:59:00Z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